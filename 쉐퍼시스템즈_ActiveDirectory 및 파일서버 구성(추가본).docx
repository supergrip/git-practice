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8" w:type="dxa"/>
        <w:tblLayout w:type="fixed"/>
        <w:tblLook w:val="0000" w:firstRow="0" w:lastRow="0" w:firstColumn="0" w:lastColumn="0" w:noHBand="0" w:noVBand="0"/>
      </w:tblPr>
      <w:tblGrid>
        <w:gridCol w:w="4601"/>
        <w:gridCol w:w="4601"/>
      </w:tblGrid>
      <w:tr w:rsidR="002D5A8B" w:rsidRPr="00542684" w14:paraId="12EAFEFE" w14:textId="77777777">
        <w:trPr>
          <w:cantSplit/>
          <w:trHeight w:hRule="exact" w:val="2764"/>
        </w:trPr>
        <w:tc>
          <w:tcPr>
            <w:tcW w:w="4601" w:type="dxa"/>
          </w:tcPr>
          <w:p w14:paraId="78B29D99" w14:textId="77777777" w:rsidR="002D5A8B" w:rsidRPr="00542684" w:rsidRDefault="00C124A4" w:rsidP="00476D17">
            <w:pPr>
              <w:spacing w:after="0" w:line="360" w:lineRule="auto"/>
              <w:rPr>
                <w:rFonts w:asciiTheme="minorHAnsi" w:eastAsiaTheme="minorHAnsi" w:hAnsiTheme="minorHAnsi" w:cs="Arial"/>
                <w:b/>
                <w:sz w:val="20"/>
                <w:szCs w:val="20"/>
                <w:lang w:eastAsia="ko-KR"/>
              </w:rPr>
            </w:pPr>
            <w:bookmarkStart w:id="0" w:name="_Toc147208653"/>
            <w:bookmarkStart w:id="1" w:name="_Toc147208747"/>
            <w:r w:rsidRPr="00542684">
              <w:rPr>
                <w:rFonts w:asciiTheme="minorHAnsi" w:eastAsiaTheme="minorHAnsi" w:hAnsiTheme="minorHAnsi" w:cs="Arial"/>
                <w:b/>
                <w:noProof/>
                <w:sz w:val="20"/>
                <w:szCs w:val="20"/>
                <w:lang w:eastAsia="ko-KR" w:bidi="ar-SA"/>
              </w:rPr>
              <w:drawing>
                <wp:anchor distT="0" distB="0" distL="114300" distR="114300" simplePos="0" relativeHeight="251652608" behindDoc="1" locked="0" layoutInCell="1" allowOverlap="1" wp14:anchorId="2C3F713A" wp14:editId="18E79B5C">
                  <wp:simplePos x="0" y="0"/>
                  <wp:positionH relativeFrom="margin">
                    <wp:posOffset>-894080</wp:posOffset>
                  </wp:positionH>
                  <wp:positionV relativeFrom="margin">
                    <wp:posOffset>1642110</wp:posOffset>
                  </wp:positionV>
                  <wp:extent cx="10100774" cy="1876425"/>
                  <wp:effectExtent l="19050" t="0" r="0" b="9525"/>
                  <wp:wrapNone/>
                  <wp:docPr id="17" name="WordPictureWatermark3" descr="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PictureWatermark3" descr="B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411" cy="1880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  <w:bookmarkEnd w:id="1"/>
          </w:p>
        </w:tc>
        <w:tc>
          <w:tcPr>
            <w:tcW w:w="4601" w:type="dxa"/>
          </w:tcPr>
          <w:p w14:paraId="7754FFEC" w14:textId="77777777" w:rsidR="002D5A8B" w:rsidRPr="00542684" w:rsidRDefault="002D5A8B" w:rsidP="00476D17">
            <w:pPr>
              <w:spacing w:after="0" w:line="360" w:lineRule="auto"/>
              <w:jc w:val="right"/>
              <w:rPr>
                <w:rFonts w:asciiTheme="minorHAnsi" w:eastAsiaTheme="minorHAnsi" w:hAnsiTheme="minorHAnsi" w:cs="Arial"/>
                <w:bCs/>
                <w:sz w:val="20"/>
                <w:szCs w:val="20"/>
                <w:bdr w:val="single" w:sz="4" w:space="0" w:color="auto"/>
              </w:rPr>
            </w:pPr>
          </w:p>
        </w:tc>
      </w:tr>
      <w:tr w:rsidR="003F480F" w:rsidRPr="00542684" w14:paraId="5D3BED8E" w14:textId="77777777">
        <w:trPr>
          <w:cantSplit/>
          <w:trHeight w:hRule="exact" w:val="9703"/>
        </w:trPr>
        <w:tc>
          <w:tcPr>
            <w:tcW w:w="9202" w:type="dxa"/>
            <w:gridSpan w:val="2"/>
          </w:tcPr>
          <w:p w14:paraId="5C450C4C" w14:textId="77777777" w:rsidR="003F480F" w:rsidRPr="009F11FF" w:rsidRDefault="00576673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b/>
                <w:bCs/>
                <w:noProof/>
                <w:sz w:val="40"/>
                <w:szCs w:val="40"/>
                <w:lang w:eastAsia="ko-KR"/>
              </w:rPr>
            </w:pPr>
            <w:bookmarkStart w:id="2" w:name="_Toc363270276"/>
            <w:r>
              <w:rPr>
                <w:rFonts w:asciiTheme="minorHAnsi" w:eastAsiaTheme="minorHAnsi" w:hAnsiTheme="minorHAnsi" w:cs="Arial" w:hint="eastAsia"/>
                <w:b/>
                <w:bCs/>
                <w:noProof/>
                <w:sz w:val="40"/>
                <w:szCs w:val="40"/>
                <w:lang w:eastAsia="ko-KR"/>
              </w:rPr>
              <w:t>쉐퍼 시스템즈</w:t>
            </w:r>
          </w:p>
          <w:p w14:paraId="5FF59806" w14:textId="77777777" w:rsidR="003F480F" w:rsidRPr="00542684" w:rsidRDefault="003F480F" w:rsidP="00C124A4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b/>
                <w:bCs/>
                <w:noProof/>
                <w:sz w:val="20"/>
                <w:szCs w:val="20"/>
                <w:lang w:eastAsia="ko-KR"/>
              </w:rPr>
            </w:pPr>
            <w:r w:rsidRPr="009F11FF">
              <w:rPr>
                <w:rFonts w:asciiTheme="minorHAnsi" w:eastAsiaTheme="minorHAnsi" w:hAnsiTheme="minorHAnsi" w:cs="Arial"/>
                <w:b/>
                <w:bCs/>
                <w:noProof/>
                <w:sz w:val="40"/>
                <w:szCs w:val="40"/>
                <w:lang w:eastAsia="ko-KR"/>
              </w:rPr>
              <w:t xml:space="preserve"> </w:t>
            </w:r>
            <w:r w:rsidR="00A141BB">
              <w:rPr>
                <w:rFonts w:asciiTheme="minorHAnsi" w:eastAsiaTheme="minorHAnsi" w:hAnsiTheme="minorHAnsi" w:cs="Arial"/>
                <w:b/>
                <w:bCs/>
                <w:noProof/>
                <w:sz w:val="40"/>
                <w:szCs w:val="40"/>
                <w:lang w:eastAsia="ko-KR"/>
              </w:rPr>
              <w:t xml:space="preserve">Active Directory </w:t>
            </w:r>
            <w:r w:rsidR="00576673">
              <w:rPr>
                <w:rFonts w:asciiTheme="minorHAnsi" w:eastAsiaTheme="minorHAnsi" w:hAnsiTheme="minorHAnsi" w:cs="Arial" w:hint="eastAsia"/>
                <w:b/>
                <w:bCs/>
                <w:noProof/>
                <w:sz w:val="40"/>
                <w:szCs w:val="40"/>
                <w:lang w:eastAsia="ko-KR"/>
              </w:rPr>
              <w:t xml:space="preserve">및 파일 서버 </w:t>
            </w:r>
            <w:r w:rsidR="00A141BB">
              <w:rPr>
                <w:rFonts w:asciiTheme="minorHAnsi" w:eastAsiaTheme="minorHAnsi" w:hAnsiTheme="minorHAnsi" w:cs="Arial" w:hint="eastAsia"/>
                <w:b/>
                <w:bCs/>
                <w:noProof/>
                <w:sz w:val="40"/>
                <w:szCs w:val="40"/>
                <w:lang w:eastAsia="ko-KR"/>
              </w:rPr>
              <w:t>구성</w:t>
            </w:r>
          </w:p>
          <w:p w14:paraId="6BD604E7" w14:textId="77777777" w:rsidR="003F480F" w:rsidRPr="00542684" w:rsidRDefault="003F480F" w:rsidP="00C124A4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b/>
                <w:bCs/>
                <w:noProof/>
                <w:sz w:val="20"/>
                <w:szCs w:val="20"/>
                <w:lang w:eastAsia="ko-KR"/>
              </w:rPr>
            </w:pPr>
          </w:p>
          <w:p w14:paraId="0C87133F" w14:textId="77777777" w:rsidR="003F480F" w:rsidRPr="00542684" w:rsidRDefault="005D55B6" w:rsidP="00C124A4">
            <w:pPr>
              <w:ind w:left="-567" w:right="60"/>
              <w:jc w:val="right"/>
              <w:outlineLvl w:val="0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  <w:bookmarkStart w:id="3" w:name="_Toc488655714"/>
            <w:r>
              <w:rPr>
                <w:rFonts w:asciiTheme="minorHAnsi" w:eastAsiaTheme="minorHAnsi" w:hAnsiTheme="minorHAnsi" w:hint="eastAsia"/>
                <w:b/>
                <w:sz w:val="20"/>
                <w:szCs w:val="20"/>
                <w:lang w:eastAsia="ko-KR"/>
              </w:rPr>
              <w:t>완료 보고서</w:t>
            </w:r>
            <w:bookmarkEnd w:id="3"/>
          </w:p>
          <w:p w14:paraId="34FA1F25" w14:textId="77777777" w:rsidR="003F480F" w:rsidRPr="00542684" w:rsidRDefault="003F480F" w:rsidP="008F7869">
            <w:pPr>
              <w:spacing w:before="600" w:line="240" w:lineRule="auto"/>
              <w:ind w:left="-567" w:right="62"/>
              <w:jc w:val="right"/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</w:pPr>
            <w:bookmarkStart w:id="4" w:name="_Toc147208655"/>
            <w:bookmarkStart w:id="5" w:name="_Toc147208749"/>
            <w:bookmarkStart w:id="6" w:name="_Toc150153061"/>
            <w:bookmarkStart w:id="7" w:name="_Toc150154087"/>
          </w:p>
          <w:p w14:paraId="7A899E50" w14:textId="77777777" w:rsidR="003F480F" w:rsidRPr="00542684" w:rsidRDefault="003F480F" w:rsidP="008F7869">
            <w:pPr>
              <w:spacing w:before="600" w:line="240" w:lineRule="auto"/>
              <w:ind w:left="-567" w:right="62"/>
              <w:jc w:val="right"/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</w:pPr>
          </w:p>
          <w:p w14:paraId="0C8B5508" w14:textId="77777777" w:rsidR="003F480F" w:rsidRPr="00542684" w:rsidRDefault="003F480F" w:rsidP="008F7869">
            <w:pPr>
              <w:spacing w:before="600" w:line="240" w:lineRule="auto"/>
              <w:ind w:left="-567" w:right="62"/>
              <w:jc w:val="right"/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</w:pPr>
          </w:p>
          <w:p w14:paraId="5849D205" w14:textId="77777777" w:rsidR="003F480F" w:rsidRPr="00542684" w:rsidRDefault="003F480F" w:rsidP="008F7869">
            <w:pPr>
              <w:spacing w:before="600" w:line="240" w:lineRule="auto"/>
              <w:ind w:left="-567" w:right="62"/>
              <w:jc w:val="right"/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</w:pPr>
          </w:p>
          <w:p w14:paraId="230AF9E9" w14:textId="77777777" w:rsidR="003F480F" w:rsidRPr="00542684" w:rsidRDefault="003F480F" w:rsidP="00C124A4">
            <w:pPr>
              <w:spacing w:before="600" w:line="240" w:lineRule="auto"/>
              <w:ind w:left="-567" w:right="62"/>
              <w:jc w:val="right"/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</w:pPr>
            <w:r w:rsidRPr="00542684">
              <w:rPr>
                <w:rFonts w:asciiTheme="minorHAnsi" w:eastAsiaTheme="minorHAnsi" w:hAnsiTheme="minorHAnsi"/>
                <w:i/>
                <w:iCs/>
                <w:sz w:val="20"/>
                <w:szCs w:val="20"/>
                <w:lang w:eastAsia="ko-KR"/>
              </w:rPr>
              <w:t>Prepared for</w:t>
            </w:r>
            <w:bookmarkEnd w:id="4"/>
            <w:bookmarkEnd w:id="5"/>
            <w:bookmarkEnd w:id="6"/>
            <w:bookmarkEnd w:id="7"/>
            <w:r w:rsidRPr="00542684">
              <w:rPr>
                <w:rFonts w:asciiTheme="minorHAnsi" w:eastAsiaTheme="minorHAnsi" w:hAnsiTheme="minorHAnsi" w:hint="eastAsia"/>
                <w:i/>
                <w:iCs/>
                <w:sz w:val="20"/>
                <w:szCs w:val="20"/>
                <w:lang w:eastAsia="ko-KR"/>
              </w:rPr>
              <w:t xml:space="preserve"> </w:t>
            </w:r>
            <w:r w:rsidR="00F96564">
              <w:rPr>
                <w:rFonts w:asciiTheme="minorHAnsi" w:eastAsiaTheme="minorHAnsi" w:hAnsiTheme="minorHAnsi" w:hint="eastAsia"/>
                <w:i/>
                <w:iCs/>
                <w:sz w:val="20"/>
                <w:szCs w:val="20"/>
                <w:lang w:eastAsia="ko-KR"/>
              </w:rPr>
              <w:t>쉐퍼 시스템즈</w:t>
            </w:r>
          </w:p>
          <w:p w14:paraId="77222F4A" w14:textId="6B142BFF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</w:rPr>
              <w:fldChar w:fldCharType="begin"/>
            </w:r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</w:rPr>
              <w:instrText xml:space="preserve"> SAVEDATE  \@ "dddd, d MMMM yyyy"  \* MERGEFORMAT </w:instrText>
            </w:r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</w:rPr>
              <w:fldChar w:fldCharType="separate"/>
            </w:r>
            <w:r w:rsidR="006A7106">
              <w:rPr>
                <w:rFonts w:asciiTheme="minorHAnsi" w:eastAsiaTheme="minorHAnsi" w:hAnsiTheme="minorHAnsi"/>
                <w:b/>
                <w:noProof/>
                <w:sz w:val="20"/>
                <w:szCs w:val="20"/>
                <w:lang w:eastAsia="ko-KR"/>
              </w:rPr>
              <w:t>Wednesday</w:t>
            </w:r>
            <w:r w:rsidR="006A7106">
              <w:rPr>
                <w:rFonts w:asciiTheme="minorHAnsi" w:eastAsiaTheme="minorHAnsi" w:hAnsiTheme="minorHAnsi"/>
                <w:b/>
                <w:noProof/>
                <w:sz w:val="20"/>
                <w:szCs w:val="20"/>
              </w:rPr>
              <w:t>, 13 March 2019</w:t>
            </w:r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</w:rPr>
              <w:fldChar w:fldCharType="end"/>
            </w:r>
          </w:p>
          <w:p w14:paraId="757D2D4E" w14:textId="77777777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  <w:bookmarkStart w:id="8" w:name="_Toc147208657"/>
            <w:bookmarkStart w:id="9" w:name="_Toc147208751"/>
            <w:bookmarkStart w:id="10" w:name="_Toc150153063"/>
            <w:bookmarkStart w:id="11" w:name="_Toc150154089"/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</w:rPr>
              <w:t xml:space="preserve">Version </w:t>
            </w:r>
            <w:bookmarkEnd w:id="8"/>
            <w:bookmarkEnd w:id="9"/>
            <w:bookmarkEnd w:id="10"/>
            <w:bookmarkEnd w:id="11"/>
            <w:r w:rsidRPr="00542684">
              <w:rPr>
                <w:rFonts w:asciiTheme="minorHAnsi" w:eastAsiaTheme="minorHAnsi" w:hAnsiTheme="minorHAnsi" w:hint="eastAsia"/>
                <w:b/>
                <w:sz w:val="20"/>
                <w:szCs w:val="20"/>
                <w:lang w:eastAsia="ko-KR"/>
              </w:rPr>
              <w:t>1</w:t>
            </w:r>
            <w:r w:rsidRPr="00542684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</w:t>
            </w:r>
            <w:r w:rsidRPr="00542684">
              <w:rPr>
                <w:rFonts w:asciiTheme="minorHAnsi" w:eastAsiaTheme="minorHAnsi" w:hAnsiTheme="minorHAnsi" w:hint="eastAsia"/>
                <w:b/>
                <w:sz w:val="20"/>
                <w:szCs w:val="20"/>
                <w:lang w:eastAsia="ko-KR"/>
              </w:rPr>
              <w:t>0</w:t>
            </w:r>
          </w:p>
          <w:p w14:paraId="5E3FFA40" w14:textId="77777777" w:rsidR="003F480F" w:rsidRPr="00542684" w:rsidRDefault="003F480F" w:rsidP="00C124A4">
            <w:pPr>
              <w:spacing w:before="600"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  <w:bookmarkStart w:id="12" w:name="_Toc147208658"/>
            <w:bookmarkStart w:id="13" w:name="_Toc147208752"/>
            <w:bookmarkStart w:id="14" w:name="_Toc150153064"/>
            <w:bookmarkStart w:id="15" w:name="_Toc150154090"/>
            <w:r w:rsidRPr="00542684">
              <w:rPr>
                <w:rFonts w:asciiTheme="minorHAnsi" w:eastAsiaTheme="minorHAnsi" w:hAnsiTheme="minorHAnsi"/>
                <w:i/>
                <w:iCs/>
                <w:sz w:val="20"/>
                <w:szCs w:val="20"/>
              </w:rPr>
              <w:t>Prepared by</w:t>
            </w:r>
            <w:bookmarkEnd w:id="12"/>
            <w:bookmarkEnd w:id="13"/>
            <w:bookmarkEnd w:id="14"/>
            <w:bookmarkEnd w:id="15"/>
            <w:r w:rsidRPr="00542684">
              <w:rPr>
                <w:rFonts w:asciiTheme="minorHAnsi" w:eastAsiaTheme="minorHAnsi" w:hAnsiTheme="minorHAnsi" w:hint="eastAsia"/>
                <w:i/>
                <w:iCs/>
                <w:sz w:val="20"/>
                <w:szCs w:val="20"/>
              </w:rPr>
              <w:t xml:space="preserve"> </w:t>
            </w:r>
            <w:bookmarkStart w:id="16" w:name="_Toc147208659"/>
            <w:bookmarkStart w:id="17" w:name="_Toc147208753"/>
            <w:proofErr w:type="spellStart"/>
            <w:r w:rsidR="003B3A53"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  <w:t>SoftwareOne</w:t>
            </w:r>
            <w:proofErr w:type="spellEnd"/>
          </w:p>
          <w:p w14:paraId="57705F43" w14:textId="77777777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  <w:r w:rsidRPr="00542684">
              <w:rPr>
                <w:rFonts w:asciiTheme="minorHAnsi" w:eastAsiaTheme="minorHAnsi" w:hAnsiTheme="minorHAnsi" w:hint="eastAsia"/>
                <w:b/>
                <w:sz w:val="20"/>
                <w:szCs w:val="20"/>
                <w:lang w:eastAsia="ko-KR"/>
              </w:rPr>
              <w:t xml:space="preserve">기술본부 서비스팀 </w:t>
            </w:r>
            <w:r w:rsidRPr="00542684">
              <w:rPr>
                <w:rFonts w:asciiTheme="minorHAnsi" w:eastAsiaTheme="minorHAnsi" w:hAnsiTheme="minorHAnsi"/>
                <w:sz w:val="20"/>
                <w:szCs w:val="20"/>
              </w:rPr>
              <w:fldChar w:fldCharType="begin"/>
            </w:r>
            <w:r w:rsidRPr="00542684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instrText xml:space="preserve"> DOCPROPERTY  Author  \* MERGEFORMAT </w:instrText>
            </w:r>
            <w:r w:rsidRPr="00542684">
              <w:rPr>
                <w:rFonts w:asciiTheme="minorHAnsi" w:eastAsiaTheme="minorHAnsi" w:hAnsiTheme="minorHAnsi"/>
                <w:sz w:val="20"/>
                <w:szCs w:val="20"/>
              </w:rPr>
              <w:fldChar w:fldCharType="separate"/>
            </w:r>
            <w:bookmarkStart w:id="18" w:name="_Toc150154092"/>
            <w:bookmarkStart w:id="19" w:name="_Toc150153066"/>
            <w:r w:rsidRPr="00542684">
              <w:rPr>
                <w:rFonts w:asciiTheme="minorHAnsi" w:eastAsiaTheme="minorHAnsi" w:hAnsiTheme="minorHAnsi" w:hint="eastAsia"/>
                <w:b/>
                <w:sz w:val="20"/>
                <w:szCs w:val="20"/>
                <w:lang w:eastAsia="ko-KR"/>
              </w:rPr>
              <w:t>백남운</w:t>
            </w:r>
            <w:bookmarkEnd w:id="16"/>
            <w:bookmarkEnd w:id="17"/>
            <w:bookmarkEnd w:id="18"/>
            <w:bookmarkEnd w:id="19"/>
            <w:r w:rsidRPr="00542684"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  <w:fldChar w:fldCharType="end"/>
            </w:r>
          </w:p>
          <w:p w14:paraId="0D036A67" w14:textId="77777777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</w:p>
          <w:p w14:paraId="5715BBD2" w14:textId="77777777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</w:p>
          <w:p w14:paraId="77D34F49" w14:textId="77777777" w:rsidR="003F480F" w:rsidRPr="00542684" w:rsidRDefault="003F480F" w:rsidP="00C124A4">
            <w:pPr>
              <w:spacing w:line="240" w:lineRule="auto"/>
              <w:ind w:left="-567" w:right="60"/>
              <w:jc w:val="right"/>
              <w:rPr>
                <w:rFonts w:asciiTheme="minorHAnsi" w:eastAsiaTheme="minorHAnsi" w:hAnsiTheme="minorHAnsi"/>
                <w:b/>
                <w:sz w:val="20"/>
                <w:szCs w:val="20"/>
                <w:lang w:eastAsia="ko-KR"/>
              </w:rPr>
            </w:pPr>
          </w:p>
          <w:p w14:paraId="0095A839" w14:textId="77777777" w:rsidR="003F480F" w:rsidRPr="00542684" w:rsidRDefault="003F480F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noProof/>
                <w:sz w:val="20"/>
                <w:szCs w:val="20"/>
                <w:lang w:eastAsia="ko-KR"/>
              </w:rPr>
            </w:pPr>
          </w:p>
          <w:p w14:paraId="08633A33" w14:textId="77777777" w:rsidR="003F480F" w:rsidRPr="00542684" w:rsidRDefault="003F480F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noProof/>
                <w:sz w:val="20"/>
                <w:szCs w:val="20"/>
                <w:lang w:eastAsia="ko-KR"/>
              </w:rPr>
            </w:pPr>
            <w:r w:rsidRPr="00542684">
              <w:rPr>
                <w:rFonts w:asciiTheme="minorHAnsi" w:eastAsiaTheme="minorHAnsi" w:hAnsiTheme="minorHAnsi" w:cs="Arial"/>
                <w:b/>
                <w:noProof/>
                <w:sz w:val="20"/>
                <w:szCs w:val="20"/>
                <w:lang w:eastAsia="ko-KR"/>
              </w:rPr>
              <w:t xml:space="preserve"> </w:t>
            </w:r>
          </w:p>
          <w:p w14:paraId="61BC5F70" w14:textId="77777777" w:rsidR="003F480F" w:rsidRPr="00542684" w:rsidRDefault="003F480F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noProof/>
                <w:sz w:val="20"/>
                <w:szCs w:val="20"/>
                <w:lang w:eastAsia="ko-KR"/>
              </w:rPr>
            </w:pPr>
          </w:p>
          <w:p w14:paraId="12A637C6" w14:textId="77777777" w:rsidR="003F480F" w:rsidRPr="00542684" w:rsidRDefault="003F480F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noProof/>
                <w:sz w:val="20"/>
                <w:szCs w:val="20"/>
                <w:lang w:eastAsia="ko-KR"/>
              </w:rPr>
            </w:pPr>
          </w:p>
          <w:p w14:paraId="0DB66E44" w14:textId="77777777" w:rsidR="003F480F" w:rsidRPr="00542684" w:rsidRDefault="003F480F" w:rsidP="00476D17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noProof/>
                <w:sz w:val="20"/>
                <w:szCs w:val="20"/>
                <w:lang w:eastAsia="ko-KR"/>
              </w:rPr>
            </w:pPr>
          </w:p>
          <w:p w14:paraId="2AB0D72F" w14:textId="77777777" w:rsidR="003F480F" w:rsidRPr="00542684" w:rsidRDefault="003F480F" w:rsidP="006175AE">
            <w:pPr>
              <w:spacing w:after="0" w:line="360" w:lineRule="auto"/>
              <w:jc w:val="center"/>
              <w:rPr>
                <w:rFonts w:asciiTheme="minorHAnsi" w:eastAsiaTheme="minorHAnsi" w:hAnsiTheme="minorHAnsi" w:cs="Arial"/>
                <w:b/>
                <w:bCs/>
                <w:iCs/>
                <w:sz w:val="20"/>
                <w:szCs w:val="20"/>
                <w:lang w:eastAsia="ko-KR"/>
              </w:rPr>
            </w:pPr>
          </w:p>
        </w:tc>
      </w:tr>
    </w:tbl>
    <w:p w14:paraId="5F15455D" w14:textId="77777777" w:rsidR="003F480F" w:rsidRPr="00542684" w:rsidRDefault="00576673" w:rsidP="00C03A9F">
      <w:pPr>
        <w:widowControl w:val="0"/>
        <w:autoSpaceDE w:val="0"/>
        <w:autoSpaceDN w:val="0"/>
        <w:spacing w:after="0"/>
        <w:ind w:right="137"/>
        <w:jc w:val="right"/>
        <w:rPr>
          <w:rFonts w:asciiTheme="minorHAnsi" w:eastAsiaTheme="minorHAnsi" w:hAnsiTheme="minorHAnsi" w:cs="Arial"/>
          <w:kern w:val="2"/>
          <w:sz w:val="20"/>
          <w:szCs w:val="20"/>
          <w:lang w:eastAsia="ko-KR" w:bidi="ar-SA"/>
        </w:rPr>
      </w:pPr>
      <w:r>
        <w:rPr>
          <w:rFonts w:asciiTheme="minorHAnsi" w:eastAsiaTheme="minorHAnsi" w:hAnsiTheme="minorHAnsi" w:cs="Arial"/>
          <w:kern w:val="2"/>
          <w:sz w:val="20"/>
          <w:szCs w:val="20"/>
          <w:lang w:eastAsia="ko-KR" w:bidi="ar-SA"/>
        </w:rPr>
        <w:t>Sunghyun.park</w:t>
      </w:r>
      <w:r w:rsidR="003B3A53">
        <w:rPr>
          <w:rFonts w:asciiTheme="minorHAnsi" w:eastAsiaTheme="minorHAnsi" w:hAnsiTheme="minorHAnsi" w:cs="Arial"/>
          <w:kern w:val="2"/>
          <w:sz w:val="20"/>
          <w:szCs w:val="20"/>
          <w:lang w:eastAsia="ko-KR" w:bidi="ar-SA"/>
        </w:rPr>
        <w:t>@</w:t>
      </w:r>
      <w:r w:rsidR="003B3A53">
        <w:rPr>
          <w:rFonts w:asciiTheme="minorHAnsi" w:eastAsiaTheme="minorHAnsi" w:hAnsiTheme="minorHAnsi" w:cs="Arial" w:hint="eastAsia"/>
          <w:kern w:val="2"/>
          <w:sz w:val="20"/>
          <w:szCs w:val="20"/>
          <w:lang w:eastAsia="ko-KR" w:bidi="ar-SA"/>
        </w:rPr>
        <w:t>softwareone.com</w:t>
      </w:r>
    </w:p>
    <w:p w14:paraId="4E12E663" w14:textId="77777777" w:rsidR="003F480F" w:rsidRPr="00542684" w:rsidRDefault="003F480F" w:rsidP="00417624">
      <w:pPr>
        <w:widowControl w:val="0"/>
        <w:autoSpaceDE w:val="0"/>
        <w:autoSpaceDN w:val="0"/>
        <w:spacing w:after="0"/>
        <w:jc w:val="center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61D497E" w14:textId="77777777" w:rsidR="003F480F" w:rsidRPr="00542684" w:rsidRDefault="003F480F" w:rsidP="00417624">
      <w:pPr>
        <w:widowControl w:val="0"/>
        <w:autoSpaceDE w:val="0"/>
        <w:autoSpaceDN w:val="0"/>
        <w:spacing w:after="0"/>
        <w:jc w:val="center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6C994555" w14:textId="77777777" w:rsidR="003F480F" w:rsidRDefault="003F480F" w:rsidP="00417624">
      <w:pPr>
        <w:widowControl w:val="0"/>
        <w:autoSpaceDE w:val="0"/>
        <w:autoSpaceDN w:val="0"/>
        <w:spacing w:after="0"/>
        <w:jc w:val="center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F05B08F" w14:textId="77777777" w:rsidR="00B30006" w:rsidRDefault="00B74BD1">
      <w:pPr>
        <w:pStyle w:val="TOC1"/>
        <w:tabs>
          <w:tab w:val="right" w:leader="dot" w:pos="9079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lang w:eastAsia="ko-KR" w:bidi="ar-SA"/>
        </w:rPr>
      </w:pPr>
      <w:r>
        <w:rPr>
          <w:rFonts w:asciiTheme="minorHAnsi" w:eastAsiaTheme="minorHAnsi" w:hAnsiTheme="minorHAnsi" w:cs="Arial"/>
          <w:b w:val="0"/>
          <w:kern w:val="2"/>
          <w:sz w:val="20"/>
          <w:szCs w:val="20"/>
          <w:lang w:eastAsia="ko-KR" w:bidi="ar-SA"/>
        </w:rPr>
        <w:lastRenderedPageBreak/>
        <w:fldChar w:fldCharType="begin"/>
      </w:r>
      <w:r>
        <w:rPr>
          <w:rFonts w:asciiTheme="minorHAnsi" w:eastAsiaTheme="minorHAnsi" w:hAnsiTheme="minorHAnsi" w:cs="Arial"/>
          <w:b w:val="0"/>
          <w:kern w:val="2"/>
          <w:sz w:val="20"/>
          <w:szCs w:val="20"/>
          <w:lang w:eastAsia="ko-KR" w:bidi="ar-SA"/>
        </w:rPr>
        <w:instrText xml:space="preserve"> TOC \o "1-3" \h \z \u </w:instrText>
      </w:r>
      <w:r>
        <w:rPr>
          <w:rFonts w:asciiTheme="minorHAnsi" w:eastAsiaTheme="minorHAnsi" w:hAnsiTheme="minorHAnsi" w:cs="Arial"/>
          <w:b w:val="0"/>
          <w:kern w:val="2"/>
          <w:sz w:val="20"/>
          <w:szCs w:val="20"/>
          <w:lang w:eastAsia="ko-KR" w:bidi="ar-SA"/>
        </w:rPr>
        <w:fldChar w:fldCharType="separate"/>
      </w:r>
      <w:hyperlink w:anchor="_Toc488655714" w:history="1">
        <w:r w:rsidR="00A94E3C">
          <w:rPr>
            <w:rStyle w:val="Hyperlink"/>
            <w:rFonts w:eastAsiaTheme="minorHAnsi" w:hint="eastAsia"/>
            <w:noProof/>
            <w:lang w:eastAsia="ko-KR"/>
          </w:rPr>
          <w:t>목차</w:t>
        </w:r>
        <w:r w:rsidR="00B30006">
          <w:rPr>
            <w:noProof/>
            <w:webHidden/>
          </w:rPr>
          <w:tab/>
        </w:r>
        <w:r w:rsidR="00B30006">
          <w:rPr>
            <w:noProof/>
            <w:webHidden/>
          </w:rPr>
          <w:fldChar w:fldCharType="begin"/>
        </w:r>
        <w:r w:rsidR="00B30006">
          <w:rPr>
            <w:noProof/>
            <w:webHidden/>
          </w:rPr>
          <w:instrText xml:space="preserve"> PAGEREF _Toc488655714 \h </w:instrText>
        </w:r>
        <w:r w:rsidR="00B30006">
          <w:rPr>
            <w:noProof/>
            <w:webHidden/>
          </w:rPr>
        </w:r>
        <w:r w:rsidR="00B30006">
          <w:rPr>
            <w:noProof/>
            <w:webHidden/>
          </w:rPr>
          <w:fldChar w:fldCharType="separate"/>
        </w:r>
        <w:r w:rsidR="00B30006">
          <w:rPr>
            <w:noProof/>
            <w:webHidden/>
          </w:rPr>
          <w:t>1</w:t>
        </w:r>
        <w:r w:rsidR="00B30006">
          <w:rPr>
            <w:noProof/>
            <w:webHidden/>
          </w:rPr>
          <w:fldChar w:fldCharType="end"/>
        </w:r>
      </w:hyperlink>
    </w:p>
    <w:p w14:paraId="28534055" w14:textId="77777777" w:rsidR="00B30006" w:rsidRDefault="006A7106">
      <w:pPr>
        <w:pStyle w:val="TOC1"/>
        <w:tabs>
          <w:tab w:val="left" w:pos="400"/>
          <w:tab w:val="right" w:leader="dot" w:pos="9079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lang w:eastAsia="ko-KR" w:bidi="ar-SA"/>
        </w:rPr>
      </w:pPr>
      <w:hyperlink w:anchor="_Toc488655715" w:history="1">
        <w:r w:rsidR="00B30006" w:rsidRPr="001A1F61">
          <w:rPr>
            <w:rStyle w:val="Hyperlink"/>
            <w:rFonts w:eastAsiaTheme="minorHAnsi" w:cs="Arial"/>
            <w:noProof/>
          </w:rPr>
          <w:t>1.</w:t>
        </w:r>
        <w:r w:rsidR="00B30006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0"/>
            <w:lang w:eastAsia="ko-KR" w:bidi="ar-SA"/>
          </w:rPr>
          <w:tab/>
        </w:r>
        <w:r w:rsidR="00B30006" w:rsidRPr="001A1F61">
          <w:rPr>
            <w:rStyle w:val="Hyperlink"/>
            <w:rFonts w:eastAsiaTheme="minorHAnsi" w:cs="Arial"/>
            <w:noProof/>
          </w:rPr>
          <w:t>서버 역할 선택</w:t>
        </w:r>
        <w:r w:rsidR="00B30006">
          <w:rPr>
            <w:noProof/>
            <w:webHidden/>
          </w:rPr>
          <w:tab/>
        </w:r>
        <w:r w:rsidR="00B30006">
          <w:rPr>
            <w:noProof/>
            <w:webHidden/>
          </w:rPr>
          <w:fldChar w:fldCharType="begin"/>
        </w:r>
        <w:r w:rsidR="00B30006">
          <w:rPr>
            <w:noProof/>
            <w:webHidden/>
          </w:rPr>
          <w:instrText xml:space="preserve"> PAGEREF _Toc488655715 \h </w:instrText>
        </w:r>
        <w:r w:rsidR="00B30006">
          <w:rPr>
            <w:noProof/>
            <w:webHidden/>
          </w:rPr>
        </w:r>
        <w:r w:rsidR="00B30006">
          <w:rPr>
            <w:noProof/>
            <w:webHidden/>
          </w:rPr>
          <w:fldChar w:fldCharType="separate"/>
        </w:r>
        <w:r w:rsidR="00B30006">
          <w:rPr>
            <w:noProof/>
            <w:webHidden/>
          </w:rPr>
          <w:t>2</w:t>
        </w:r>
        <w:r w:rsidR="00B30006">
          <w:rPr>
            <w:noProof/>
            <w:webHidden/>
          </w:rPr>
          <w:fldChar w:fldCharType="end"/>
        </w:r>
      </w:hyperlink>
    </w:p>
    <w:p w14:paraId="1CD7C350" w14:textId="77777777" w:rsidR="00B30006" w:rsidRDefault="006A7106">
      <w:pPr>
        <w:pStyle w:val="TOC1"/>
        <w:tabs>
          <w:tab w:val="left" w:pos="400"/>
          <w:tab w:val="right" w:leader="dot" w:pos="9079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lang w:eastAsia="ko-KR" w:bidi="ar-SA"/>
        </w:rPr>
      </w:pPr>
      <w:hyperlink w:anchor="_Toc488655716" w:history="1">
        <w:r w:rsidR="00B30006" w:rsidRPr="001A1F61">
          <w:rPr>
            <w:rStyle w:val="Hyperlink"/>
            <w:rFonts w:eastAsiaTheme="minorHAnsi" w:cs="Arial"/>
            <w:noProof/>
          </w:rPr>
          <w:t>2.</w:t>
        </w:r>
        <w:r w:rsidR="00B30006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0"/>
            <w:lang w:eastAsia="ko-KR" w:bidi="ar-SA"/>
          </w:rPr>
          <w:tab/>
        </w:r>
        <w:r w:rsidR="00B30006" w:rsidRPr="001A1F61">
          <w:rPr>
            <w:rStyle w:val="Hyperlink"/>
            <w:rFonts w:eastAsiaTheme="minorHAnsi" w:cs="Arial"/>
            <w:noProof/>
          </w:rPr>
          <w:t>배포 구성</w:t>
        </w:r>
        <w:r w:rsidR="00B30006">
          <w:rPr>
            <w:noProof/>
            <w:webHidden/>
          </w:rPr>
          <w:tab/>
        </w:r>
        <w:r w:rsidR="00B30006">
          <w:rPr>
            <w:noProof/>
            <w:webHidden/>
          </w:rPr>
          <w:fldChar w:fldCharType="begin"/>
        </w:r>
        <w:r w:rsidR="00B30006">
          <w:rPr>
            <w:noProof/>
            <w:webHidden/>
          </w:rPr>
          <w:instrText xml:space="preserve"> PAGEREF _Toc488655716 \h </w:instrText>
        </w:r>
        <w:r w:rsidR="00B30006">
          <w:rPr>
            <w:noProof/>
            <w:webHidden/>
          </w:rPr>
        </w:r>
        <w:r w:rsidR="00B30006">
          <w:rPr>
            <w:noProof/>
            <w:webHidden/>
          </w:rPr>
          <w:fldChar w:fldCharType="separate"/>
        </w:r>
        <w:r w:rsidR="00B30006">
          <w:rPr>
            <w:noProof/>
            <w:webHidden/>
          </w:rPr>
          <w:t>3</w:t>
        </w:r>
        <w:r w:rsidR="00B30006">
          <w:rPr>
            <w:noProof/>
            <w:webHidden/>
          </w:rPr>
          <w:fldChar w:fldCharType="end"/>
        </w:r>
      </w:hyperlink>
    </w:p>
    <w:p w14:paraId="1C6CA403" w14:textId="77777777" w:rsidR="00B74BD1" w:rsidRDefault="00B74BD1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  <w:r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  <w:fldChar w:fldCharType="end"/>
      </w:r>
    </w:p>
    <w:p w14:paraId="0EDCD9AA" w14:textId="77777777" w:rsidR="00B74BD1" w:rsidRDefault="00B74BD1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99708AD" w14:textId="77777777" w:rsidR="00B74BD1" w:rsidRDefault="00B74BD1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234BE59" w14:textId="77777777" w:rsidR="00B74BD1" w:rsidRDefault="00B74BD1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C772C94" w14:textId="77777777" w:rsidR="00B74BD1" w:rsidRDefault="00B74BD1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02F61837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360B9F91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6F5503F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3C14782C" w14:textId="77777777" w:rsidR="00704547" w:rsidRDefault="00704547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853106A" w14:textId="77777777" w:rsidR="00704547" w:rsidRDefault="00704547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25A9A9F2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8E97111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2EA3964F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54CA155D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67A26142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5B79FDF6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210B02A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05432762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C4A9245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53DA5FB2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B96089A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5D4ED16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149849A0" w14:textId="77777777" w:rsidR="00B30006" w:rsidRDefault="00B30006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314D306E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7947B35D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4EB8FAF5" w14:textId="77777777" w:rsidR="00894FE3" w:rsidRDefault="00894FE3" w:rsidP="00733D1F">
      <w:pPr>
        <w:widowControl w:val="0"/>
        <w:autoSpaceDE w:val="0"/>
        <w:autoSpaceDN w:val="0"/>
        <w:spacing w:after="0"/>
        <w:rPr>
          <w:rFonts w:asciiTheme="minorHAnsi" w:eastAsiaTheme="minorHAnsi" w:hAnsiTheme="minorHAnsi" w:cs="Arial"/>
          <w:b/>
          <w:kern w:val="2"/>
          <w:sz w:val="20"/>
          <w:szCs w:val="20"/>
          <w:lang w:eastAsia="ko-KR" w:bidi="ar-SA"/>
        </w:rPr>
      </w:pPr>
    </w:p>
    <w:p w14:paraId="298072BB" w14:textId="77777777" w:rsidR="00B76967" w:rsidRPr="00542684" w:rsidRDefault="00576673" w:rsidP="008E3D4D">
      <w:pPr>
        <w:pStyle w:val="12"/>
        <w:numPr>
          <w:ilvl w:val="0"/>
          <w:numId w:val="6"/>
        </w:numPr>
        <w:wordWrap/>
        <w:spacing w:line="360" w:lineRule="auto"/>
        <w:rPr>
          <w:rFonts w:asciiTheme="minorHAnsi" w:eastAsiaTheme="minorHAnsi" w:hAnsiTheme="minorHAnsi" w:cs="Arial"/>
          <w:b/>
          <w:sz w:val="20"/>
          <w:szCs w:val="20"/>
        </w:rPr>
      </w:pPr>
      <w:bookmarkStart w:id="20" w:name="_Toc488655715"/>
      <w:r>
        <w:rPr>
          <w:rFonts w:asciiTheme="minorHAnsi" w:eastAsiaTheme="minorHAnsi" w:hAnsiTheme="minorHAnsi" w:cs="Arial" w:hint="eastAsia"/>
          <w:b/>
          <w:sz w:val="20"/>
          <w:szCs w:val="20"/>
        </w:rPr>
        <w:lastRenderedPageBreak/>
        <w:t>Active Directory 서버 설치 및 구성</w:t>
      </w:r>
      <w:bookmarkEnd w:id="20"/>
    </w:p>
    <w:p w14:paraId="3FBE2EB9" w14:textId="77777777" w:rsidR="00576673" w:rsidRDefault="00AD0ACF" w:rsidP="008E3D4D">
      <w:pPr>
        <w:pStyle w:val="ListParagraph"/>
        <w:numPr>
          <w:ilvl w:val="0"/>
          <w:numId w:val="7"/>
        </w:num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/>
          <w:color w:val="000000"/>
          <w:sz w:val="20"/>
          <w:szCs w:val="20"/>
          <w:lang w:eastAsia="ko-KR" w:bidi="ar-SA"/>
        </w:rPr>
        <w:t xml:space="preserve">Active Directory </w:t>
      </w:r>
      <w:r>
        <w:rPr>
          <w:rFonts w:cs="Gulim" w:hint="eastAsia"/>
          <w:color w:val="000000"/>
          <w:sz w:val="20"/>
          <w:szCs w:val="20"/>
          <w:lang w:eastAsia="ko-KR" w:bidi="ar-SA"/>
        </w:rPr>
        <w:t>도메인 서비스</w:t>
      </w:r>
      <w:r w:rsidR="00576673">
        <w:rPr>
          <w:rFonts w:cs="Gulim" w:hint="eastAsia"/>
          <w:color w:val="000000"/>
          <w:sz w:val="20"/>
          <w:szCs w:val="20"/>
          <w:lang w:eastAsia="ko-KR" w:bidi="ar-SA"/>
        </w:rPr>
        <w:t xml:space="preserve"> (SSIKR.COM)</w:t>
      </w:r>
    </w:p>
    <w:p w14:paraId="7E135149" w14:textId="77777777" w:rsidR="00AC4330" w:rsidRDefault="00576673" w:rsidP="00576673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61A24FD2" wp14:editId="6DAF6985">
            <wp:extent cx="5151600" cy="3070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4CE" w14:textId="77777777" w:rsidR="00440AA8" w:rsidRDefault="00440AA8" w:rsidP="00576673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</w:p>
    <w:p w14:paraId="2E1C4345" w14:textId="77777777" w:rsidR="00440AA8" w:rsidRDefault="00440AA8" w:rsidP="00440AA8">
      <w:pPr>
        <w:pStyle w:val="ListParagraph"/>
        <w:numPr>
          <w:ilvl w:val="0"/>
          <w:numId w:val="7"/>
        </w:num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 xml:space="preserve">부서 별 폴더 </w:t>
      </w:r>
      <w:r>
        <w:rPr>
          <w:rFonts w:cs="Gulim"/>
          <w:color w:val="000000"/>
          <w:sz w:val="20"/>
          <w:szCs w:val="20"/>
          <w:lang w:eastAsia="ko-KR" w:bidi="ar-SA"/>
        </w:rPr>
        <w:t>(</w:t>
      </w:r>
      <w:r>
        <w:rPr>
          <w:rFonts w:cs="Gulim" w:hint="eastAsia"/>
          <w:color w:val="000000"/>
          <w:sz w:val="20"/>
          <w:szCs w:val="20"/>
          <w:lang w:eastAsia="ko-KR" w:bidi="ar-SA"/>
        </w:rPr>
        <w:t>OU</w:t>
      </w:r>
      <w:r>
        <w:rPr>
          <w:rFonts w:cs="Gulim"/>
          <w:color w:val="000000"/>
          <w:sz w:val="20"/>
          <w:szCs w:val="20"/>
          <w:lang w:eastAsia="ko-KR" w:bidi="ar-SA"/>
        </w:rPr>
        <w:t>)</w:t>
      </w:r>
      <w:r>
        <w:rPr>
          <w:rFonts w:cs="Gulim" w:hint="eastAsia"/>
          <w:color w:val="000000"/>
          <w:sz w:val="20"/>
          <w:szCs w:val="20"/>
          <w:lang w:eastAsia="ko-KR" w:bidi="ar-SA"/>
        </w:rPr>
        <w:t xml:space="preserve"> 구성</w:t>
      </w:r>
    </w:p>
    <w:p w14:paraId="0D4D7F24" w14:textId="77777777" w:rsidR="007563AC" w:rsidRDefault="007563AC" w:rsidP="007563AC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 xml:space="preserve">CSS 부서 </w:t>
      </w:r>
      <w:r>
        <w:rPr>
          <w:rFonts w:cs="Gulim"/>
          <w:color w:val="000000"/>
          <w:sz w:val="20"/>
          <w:szCs w:val="20"/>
          <w:lang w:eastAsia="ko-KR" w:bidi="ar-SA"/>
        </w:rPr>
        <w:t>OU</w:t>
      </w:r>
    </w:p>
    <w:p w14:paraId="71135015" w14:textId="77777777" w:rsidR="00440AA8" w:rsidRDefault="00551457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drawing>
          <wp:inline distT="0" distB="0" distL="0" distR="0" wp14:anchorId="0D28B6F1" wp14:editId="6DFEEEB9">
            <wp:extent cx="5342400" cy="3600000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 ma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4D3" w14:textId="77777777" w:rsidR="007563AC" w:rsidRDefault="007563AC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lastRenderedPageBreak/>
        <w:t>Finance 부서 OU</w:t>
      </w:r>
    </w:p>
    <w:p w14:paraId="0D357B69" w14:textId="77777777" w:rsidR="007563AC" w:rsidRDefault="007563AC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drawing>
          <wp:inline distT="0" distB="0" distL="0" distR="0" wp14:anchorId="681931BB" wp14:editId="2995BCF5">
            <wp:extent cx="5410800" cy="366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 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CEE" w14:textId="77777777" w:rsidR="007563AC" w:rsidRDefault="007563AC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 xml:space="preserve">PM 부서 </w:t>
      </w:r>
      <w:r>
        <w:rPr>
          <w:rFonts w:cs="Gulim"/>
          <w:color w:val="000000"/>
          <w:sz w:val="20"/>
          <w:szCs w:val="20"/>
          <w:lang w:eastAsia="ko-KR" w:bidi="ar-SA"/>
        </w:rPr>
        <w:t>OU</w:t>
      </w:r>
    </w:p>
    <w:p w14:paraId="4EE492BB" w14:textId="77777777" w:rsidR="00551457" w:rsidRDefault="007563AC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drawing>
          <wp:inline distT="0" distB="0" distL="0" distR="0" wp14:anchorId="707EDDAA" wp14:editId="4E0ABAB8">
            <wp:extent cx="5342400" cy="3762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M m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FBD5" w14:textId="77777777" w:rsidR="00BB18A1" w:rsidRDefault="00BB18A1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lastRenderedPageBreak/>
        <w:t xml:space="preserve">Sales-LS 부서 </w:t>
      </w:r>
      <w:r>
        <w:rPr>
          <w:rFonts w:cs="Gulim"/>
          <w:color w:val="000000"/>
          <w:sz w:val="20"/>
          <w:szCs w:val="20"/>
          <w:lang w:eastAsia="ko-KR" w:bidi="ar-SA"/>
        </w:rPr>
        <w:t>OU</w:t>
      </w:r>
    </w:p>
    <w:p w14:paraId="2C12E36F" w14:textId="77777777" w:rsidR="00BB18A1" w:rsidRDefault="00BB18A1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drawing>
          <wp:inline distT="0" distB="0" distL="0" distR="0" wp14:anchorId="0CA9F758" wp14:editId="6F829DEB">
            <wp:extent cx="5342400" cy="3726000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es-LS ma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6FB" w14:textId="77777777" w:rsidR="00DB4056" w:rsidRDefault="00DB4056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 xml:space="preserve">Sales-PE 부서 </w:t>
      </w:r>
      <w:r>
        <w:rPr>
          <w:rFonts w:cs="Gulim"/>
          <w:color w:val="000000"/>
          <w:sz w:val="20"/>
          <w:szCs w:val="20"/>
          <w:lang w:eastAsia="ko-KR" w:bidi="ar-SA"/>
        </w:rPr>
        <w:t>OU</w:t>
      </w:r>
    </w:p>
    <w:p w14:paraId="3F2EFD56" w14:textId="77777777" w:rsidR="00DB4056" w:rsidRPr="00AC4330" w:rsidRDefault="00DB4056" w:rsidP="00440AA8">
      <w:pPr>
        <w:pStyle w:val="ListParagraph"/>
        <w:spacing w:after="0" w:line="240" w:lineRule="auto"/>
        <w:ind w:left="76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drawing>
          <wp:inline distT="0" distB="0" distL="0" distR="0" wp14:anchorId="00F12DFF" wp14:editId="3F7E3939">
            <wp:extent cx="5342400" cy="3747600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s-PE ma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935A" w14:textId="77777777" w:rsidR="00AD0ACF" w:rsidRDefault="00F30916" w:rsidP="00F30916">
      <w:pPr>
        <w:pStyle w:val="ListParagraph"/>
        <w:numPr>
          <w:ilvl w:val="0"/>
          <w:numId w:val="7"/>
        </w:num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lastRenderedPageBreak/>
        <w:t>그룹 정책 생성 및 적용</w:t>
      </w:r>
    </w:p>
    <w:p w14:paraId="5256A5A2" w14:textId="77777777" w:rsidR="00F30916" w:rsidRDefault="00F30916" w:rsidP="00F30916">
      <w:p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</w:p>
    <w:p w14:paraId="611D0BB2" w14:textId="77777777" w:rsidR="00F30916" w:rsidRDefault="00F30916" w:rsidP="00F30916">
      <w:p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</w:p>
    <w:p w14:paraId="32568F52" w14:textId="77777777" w:rsidR="00F30916" w:rsidRPr="00F30916" w:rsidRDefault="00F30916" w:rsidP="00F30916">
      <w:pPr>
        <w:spacing w:after="0" w:line="240" w:lineRule="auto"/>
        <w:rPr>
          <w:rFonts w:cs="Gulim"/>
          <w:color w:val="000000"/>
          <w:sz w:val="20"/>
          <w:szCs w:val="20"/>
          <w:lang w:eastAsia="ko-KR" w:bidi="ar-SA"/>
        </w:rPr>
      </w:pPr>
    </w:p>
    <w:p w14:paraId="3DC50698" w14:textId="77777777" w:rsidR="00F47789" w:rsidRPr="00542684" w:rsidRDefault="00F47789" w:rsidP="00F47789">
      <w:pPr>
        <w:pStyle w:val="12"/>
        <w:numPr>
          <w:ilvl w:val="0"/>
          <w:numId w:val="6"/>
        </w:numPr>
        <w:wordWrap/>
        <w:spacing w:line="360" w:lineRule="auto"/>
        <w:rPr>
          <w:rFonts w:asciiTheme="minorHAnsi" w:eastAsiaTheme="minorHAnsi" w:hAnsiTheme="minorHAnsi" w:cs="Arial"/>
          <w:b/>
          <w:sz w:val="20"/>
          <w:szCs w:val="20"/>
        </w:rPr>
      </w:pPr>
      <w:r>
        <w:rPr>
          <w:rFonts w:asciiTheme="minorHAnsi" w:eastAsiaTheme="minorHAnsi" w:hAnsiTheme="minorHAnsi" w:cs="Arial"/>
          <w:b/>
          <w:sz w:val="20"/>
          <w:szCs w:val="20"/>
        </w:rPr>
        <w:t xml:space="preserve">파일 </w:t>
      </w:r>
      <w:r>
        <w:rPr>
          <w:rFonts w:asciiTheme="minorHAnsi" w:eastAsiaTheme="minorHAnsi" w:hAnsiTheme="minorHAnsi" w:cs="Arial" w:hint="eastAsia"/>
          <w:b/>
          <w:sz w:val="20"/>
          <w:szCs w:val="20"/>
        </w:rPr>
        <w:t>서버 기능 설치 및 구성</w:t>
      </w:r>
    </w:p>
    <w:bookmarkEnd w:id="2"/>
    <w:p w14:paraId="4A9ACBD6" w14:textId="77777777" w:rsidR="00645A34" w:rsidRDefault="00276AFB" w:rsidP="00276AFB">
      <w:pPr>
        <w:pStyle w:val="ListParagraph"/>
        <w:numPr>
          <w:ilvl w:val="0"/>
          <w:numId w:val="17"/>
        </w:numPr>
        <w:spacing w:after="0" w:line="240" w:lineRule="auto"/>
        <w:ind w:right="40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>파일 서버 리소스 관리 기능 설치</w:t>
      </w:r>
    </w:p>
    <w:p w14:paraId="2F8AA9AF" w14:textId="77777777" w:rsidR="00276AFB" w:rsidRDefault="00C67FB6" w:rsidP="00276AFB">
      <w:pPr>
        <w:pStyle w:val="ListParagraph"/>
        <w:spacing w:after="0" w:line="240" w:lineRule="auto"/>
        <w:ind w:left="760" w:right="400"/>
        <w:rPr>
          <w:rFonts w:cs="Gulim"/>
          <w:color w:val="000000"/>
          <w:sz w:val="20"/>
          <w:szCs w:val="20"/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408EC0CC" wp14:editId="6D0B4948">
            <wp:extent cx="5144400" cy="2876400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695A" w14:textId="77777777" w:rsidR="00276AFB" w:rsidRDefault="00CF2CC0" w:rsidP="00276AFB">
      <w:pPr>
        <w:pStyle w:val="ListParagraph"/>
        <w:numPr>
          <w:ilvl w:val="0"/>
          <w:numId w:val="17"/>
        </w:numPr>
        <w:spacing w:after="0" w:line="240" w:lineRule="auto"/>
        <w:ind w:right="40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>부서 용도 및 공용 폴더 생성</w:t>
      </w:r>
    </w:p>
    <w:p w14:paraId="0C82862D" w14:textId="77777777" w:rsidR="00CF2CC0" w:rsidRDefault="00CF2CC0" w:rsidP="00CF2CC0">
      <w:pPr>
        <w:pStyle w:val="ListParagraph"/>
        <w:spacing w:after="0" w:line="240" w:lineRule="auto"/>
        <w:ind w:left="760" w:right="40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noProof/>
          <w:color w:val="000000"/>
          <w:sz w:val="20"/>
          <w:szCs w:val="20"/>
          <w:lang w:eastAsia="ko-KR" w:bidi="ar-SA"/>
        </w:rPr>
        <w:lastRenderedPageBreak/>
        <w:drawing>
          <wp:inline distT="0" distB="0" distL="0" distR="0" wp14:anchorId="09806A21" wp14:editId="1E7418C8">
            <wp:extent cx="5245200" cy="3970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e server ma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28" w14:textId="77777777" w:rsidR="00D01A72" w:rsidRDefault="00D01A72" w:rsidP="00D01A72">
      <w:pPr>
        <w:pStyle w:val="ListParagraph"/>
        <w:numPr>
          <w:ilvl w:val="0"/>
          <w:numId w:val="17"/>
        </w:numPr>
        <w:spacing w:after="0" w:line="240" w:lineRule="auto"/>
        <w:ind w:right="400"/>
        <w:rPr>
          <w:rFonts w:cs="Gulim"/>
          <w:color w:val="000000"/>
          <w:sz w:val="20"/>
          <w:szCs w:val="20"/>
          <w:lang w:eastAsia="ko-KR" w:bidi="ar-SA"/>
        </w:rPr>
      </w:pPr>
      <w:r>
        <w:rPr>
          <w:rFonts w:cs="Gulim" w:hint="eastAsia"/>
          <w:color w:val="000000"/>
          <w:sz w:val="20"/>
          <w:szCs w:val="20"/>
          <w:lang w:eastAsia="ko-KR" w:bidi="ar-SA"/>
        </w:rPr>
        <w:t>폴더 별 권한 설정</w:t>
      </w:r>
    </w:p>
    <w:p w14:paraId="00C44CCA" w14:textId="77777777" w:rsidR="00B10FBE" w:rsidRPr="00B10FBE" w:rsidRDefault="00B10FBE" w:rsidP="00B10FBE">
      <w:pPr>
        <w:spacing w:after="0" w:line="240" w:lineRule="auto"/>
        <w:ind w:right="400" w:firstLine="400"/>
        <w:rPr>
          <w:rFonts w:cs="Gulim"/>
          <w:color w:val="000000"/>
          <w:sz w:val="20"/>
          <w:szCs w:val="20"/>
          <w:lang w:eastAsia="ko-KR" w:bidi="ar-SA"/>
        </w:rPr>
      </w:pPr>
      <w:r w:rsidRPr="00B10FBE">
        <w:rPr>
          <w:rFonts w:cs="Gulim"/>
          <w:color w:val="000000"/>
          <w:sz w:val="20"/>
          <w:szCs w:val="20"/>
          <w:lang w:eastAsia="ko-KR" w:bidi="ar-SA"/>
        </w:rPr>
        <w:t xml:space="preserve">CSS </w:t>
      </w:r>
      <w:r w:rsidRPr="00B10FBE">
        <w:rPr>
          <w:rFonts w:cs="Gulim" w:hint="eastAsia"/>
          <w:color w:val="000000"/>
          <w:sz w:val="20"/>
          <w:szCs w:val="20"/>
          <w:lang w:eastAsia="ko-KR" w:bidi="ar-SA"/>
        </w:rPr>
        <w:t>부서</w:t>
      </w:r>
      <w:r w:rsidR="006B4EF9">
        <w:rPr>
          <w:rFonts w:cs="Gulim" w:hint="eastAsia"/>
          <w:color w:val="000000"/>
          <w:sz w:val="20"/>
          <w:szCs w:val="20"/>
          <w:lang w:eastAsia="ko-KR" w:bidi="ar-SA"/>
        </w:rPr>
        <w:t xml:space="preserve"> 파일</w:t>
      </w:r>
      <w:r w:rsidRPr="00B10FBE">
        <w:rPr>
          <w:rFonts w:cs="Gulim" w:hint="eastAsia"/>
          <w:color w:val="000000"/>
          <w:sz w:val="20"/>
          <w:szCs w:val="20"/>
          <w:lang w:eastAsia="ko-KR" w:bidi="ar-SA"/>
        </w:rPr>
        <w:t xml:space="preserve"> 권한</w:t>
      </w:r>
    </w:p>
    <w:p w14:paraId="05C293F7" w14:textId="77777777" w:rsidR="00B10FBE" w:rsidRPr="00B10FBE" w:rsidRDefault="00B10FBE" w:rsidP="00B10FBE">
      <w:pPr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04A12A4A" wp14:editId="29A76CF0">
            <wp:extent cx="5771515" cy="33858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0F26" w14:textId="77777777" w:rsidR="00B10FBE" w:rsidRDefault="00B10FBE" w:rsidP="00B10FBE">
      <w:pPr>
        <w:rPr>
          <w:lang w:eastAsia="ko-KR" w:bidi="ar-SA"/>
        </w:rPr>
      </w:pPr>
      <w:r>
        <w:rPr>
          <w:rFonts w:hint="eastAsia"/>
          <w:lang w:eastAsia="ko-KR" w:bidi="ar-SA"/>
        </w:rPr>
        <w:lastRenderedPageBreak/>
        <w:t>Finance 부서</w:t>
      </w:r>
      <w:r w:rsidR="006B4EF9">
        <w:rPr>
          <w:rFonts w:hint="eastAsia"/>
          <w:lang w:eastAsia="ko-KR" w:bidi="ar-SA"/>
        </w:rPr>
        <w:t xml:space="preserve"> 파일</w:t>
      </w:r>
      <w:r>
        <w:rPr>
          <w:rFonts w:hint="eastAsia"/>
          <w:lang w:eastAsia="ko-KR" w:bidi="ar-SA"/>
        </w:rPr>
        <w:t xml:space="preserve"> 권한</w:t>
      </w:r>
    </w:p>
    <w:p w14:paraId="3458EE6B" w14:textId="77777777" w:rsidR="00B10FBE" w:rsidRDefault="00B10FBE" w:rsidP="00B10FBE">
      <w:pPr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02EF9525" wp14:editId="62EF3A20">
            <wp:extent cx="5771515" cy="34131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4FA0" w14:textId="77777777" w:rsidR="006B4EF9" w:rsidRDefault="006B4EF9" w:rsidP="00B10FBE">
      <w:pPr>
        <w:rPr>
          <w:lang w:eastAsia="ko-KR" w:bidi="ar-SA"/>
        </w:rPr>
      </w:pPr>
    </w:p>
    <w:p w14:paraId="105E877E" w14:textId="77777777" w:rsidR="006B4EF9" w:rsidRDefault="006B4EF9" w:rsidP="00B10FBE">
      <w:pPr>
        <w:rPr>
          <w:lang w:eastAsia="ko-KR" w:bidi="ar-SA"/>
        </w:rPr>
      </w:pPr>
      <w:r>
        <w:rPr>
          <w:rFonts w:hint="eastAsia"/>
          <w:lang w:eastAsia="ko-KR" w:bidi="ar-SA"/>
        </w:rPr>
        <w:t>PM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부서 파일 권한</w:t>
      </w:r>
    </w:p>
    <w:p w14:paraId="1580A280" w14:textId="77777777" w:rsidR="006B4EF9" w:rsidRDefault="006B4EF9" w:rsidP="00B10FBE">
      <w:pPr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26C45560" wp14:editId="3AEF8C37">
            <wp:extent cx="5771515" cy="332930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C50C" w14:textId="77777777" w:rsidR="006B4EF9" w:rsidRDefault="006B4EF9" w:rsidP="00B10FBE">
      <w:pPr>
        <w:rPr>
          <w:lang w:eastAsia="ko-KR" w:bidi="ar-SA"/>
        </w:rPr>
      </w:pPr>
    </w:p>
    <w:p w14:paraId="6A2207D7" w14:textId="77777777" w:rsidR="006B4EF9" w:rsidRDefault="006B4EF9" w:rsidP="00B10FBE">
      <w:pPr>
        <w:rPr>
          <w:lang w:eastAsia="ko-KR" w:bidi="ar-SA"/>
        </w:rPr>
      </w:pPr>
      <w:r>
        <w:rPr>
          <w:lang w:eastAsia="ko-KR" w:bidi="ar-SA"/>
        </w:rPr>
        <w:t xml:space="preserve">Sales-LS </w:t>
      </w:r>
      <w:r>
        <w:rPr>
          <w:rFonts w:hint="eastAsia"/>
          <w:lang w:eastAsia="ko-KR" w:bidi="ar-SA"/>
        </w:rPr>
        <w:t>파일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권한</w:t>
      </w:r>
    </w:p>
    <w:p w14:paraId="3693C2F0" w14:textId="77777777" w:rsidR="006B4EF9" w:rsidRDefault="006B4EF9" w:rsidP="00B10FBE">
      <w:pPr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6BBBC8FC" wp14:editId="5FAEC1D3">
            <wp:extent cx="5771515" cy="32962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705" w14:textId="77777777" w:rsidR="006B4EF9" w:rsidRDefault="006B4EF9" w:rsidP="00B10FBE">
      <w:pPr>
        <w:rPr>
          <w:lang w:eastAsia="ko-KR" w:bidi="ar-SA"/>
        </w:rPr>
      </w:pPr>
    </w:p>
    <w:p w14:paraId="660D9FBE" w14:textId="77777777" w:rsidR="006B4EF9" w:rsidRDefault="006B4EF9" w:rsidP="00B10FBE">
      <w:pPr>
        <w:rPr>
          <w:lang w:eastAsia="ko-KR" w:bidi="ar-SA"/>
        </w:rPr>
      </w:pPr>
      <w:r>
        <w:rPr>
          <w:rFonts w:hint="eastAsia"/>
          <w:lang w:eastAsia="ko-KR" w:bidi="ar-SA"/>
        </w:rPr>
        <w:lastRenderedPageBreak/>
        <w:t>Sales-PE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부서 파일 권한</w:t>
      </w:r>
    </w:p>
    <w:p w14:paraId="33B62F90" w14:textId="77777777" w:rsidR="006B4EF9" w:rsidRDefault="006B4EF9" w:rsidP="00B10FBE">
      <w:pPr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0155FB1F" wp14:editId="628E7D5C">
            <wp:extent cx="603885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8498" w14:textId="77777777" w:rsidR="0019060F" w:rsidRDefault="0019060F" w:rsidP="00B10FBE">
      <w:pPr>
        <w:rPr>
          <w:lang w:eastAsia="ko-KR" w:bidi="ar-SA"/>
        </w:rPr>
      </w:pPr>
    </w:p>
    <w:p w14:paraId="3F2AC0E4" w14:textId="77777777" w:rsidR="0019060F" w:rsidRDefault="0019060F" w:rsidP="0019060F">
      <w:pPr>
        <w:pStyle w:val="ListParagraph"/>
        <w:numPr>
          <w:ilvl w:val="0"/>
          <w:numId w:val="17"/>
        </w:numPr>
        <w:rPr>
          <w:lang w:eastAsia="ko-KR" w:bidi="ar-SA"/>
        </w:rPr>
      </w:pPr>
      <w:r>
        <w:rPr>
          <w:rFonts w:hint="eastAsia"/>
          <w:lang w:eastAsia="ko-KR" w:bidi="ar-SA"/>
        </w:rPr>
        <w:t>각 파일 별 용량 설정</w:t>
      </w:r>
    </w:p>
    <w:p w14:paraId="6636C677" w14:textId="77777777" w:rsidR="0019060F" w:rsidRPr="00B10FBE" w:rsidRDefault="0019060F" w:rsidP="0019060F">
      <w:pPr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058970EF" wp14:editId="0C49B6D2">
            <wp:extent cx="605790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A2B0" w14:textId="77777777" w:rsidR="00B10FBE" w:rsidRDefault="00B10FBE" w:rsidP="006B4EF9">
      <w:pPr>
        <w:rPr>
          <w:lang w:eastAsia="ko-KR" w:bidi="ar-SA"/>
        </w:rPr>
      </w:pPr>
    </w:p>
    <w:p w14:paraId="6F362382" w14:textId="77777777" w:rsidR="006B4EF9" w:rsidRPr="00542684" w:rsidRDefault="00181D8C" w:rsidP="006B4EF9">
      <w:pPr>
        <w:pStyle w:val="12"/>
        <w:numPr>
          <w:ilvl w:val="0"/>
          <w:numId w:val="6"/>
        </w:numPr>
        <w:wordWrap/>
        <w:spacing w:line="360" w:lineRule="auto"/>
        <w:rPr>
          <w:rFonts w:asciiTheme="minorHAnsi" w:eastAsiaTheme="minorHAnsi" w:hAnsiTheme="minorHAnsi" w:cs="Arial"/>
          <w:b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sz w:val="20"/>
          <w:szCs w:val="20"/>
        </w:rPr>
        <w:t>그룹</w:t>
      </w:r>
      <w:r w:rsidR="006B4EF9">
        <w:rPr>
          <w:rFonts w:asciiTheme="minorHAnsi" w:eastAsiaTheme="minorHAnsi" w:hAnsiTheme="minorHAnsi" w:cs="Arial"/>
          <w:b/>
          <w:sz w:val="20"/>
          <w:szCs w:val="20"/>
        </w:rPr>
        <w:t xml:space="preserve"> </w:t>
      </w:r>
      <w:r w:rsidR="006B4EF9">
        <w:rPr>
          <w:rFonts w:asciiTheme="minorHAnsi" w:eastAsiaTheme="minorHAnsi" w:hAnsiTheme="minorHAnsi" w:cs="Arial" w:hint="eastAsia"/>
          <w:b/>
          <w:sz w:val="20"/>
          <w:szCs w:val="20"/>
        </w:rPr>
        <w:t>정책 및 구성</w:t>
      </w:r>
    </w:p>
    <w:p w14:paraId="0AFD2FCF" w14:textId="77777777" w:rsidR="00D01A72" w:rsidRDefault="00181D8C" w:rsidP="006B4EF9">
      <w:pPr>
        <w:pStyle w:val="ListParagraph"/>
        <w:numPr>
          <w:ilvl w:val="0"/>
          <w:numId w:val="19"/>
        </w:numPr>
        <w:tabs>
          <w:tab w:val="left" w:pos="3615"/>
        </w:tabs>
        <w:rPr>
          <w:lang w:eastAsia="ko-KR" w:bidi="ar-SA"/>
        </w:rPr>
      </w:pPr>
      <w:r>
        <w:rPr>
          <w:lang w:eastAsia="ko-KR" w:bidi="ar-SA"/>
        </w:rPr>
        <w:t xml:space="preserve">SSIKR </w:t>
      </w:r>
      <w:r w:rsidR="006B4EF9">
        <w:rPr>
          <w:lang w:eastAsia="ko-KR" w:bidi="ar-SA"/>
        </w:rPr>
        <w:t>Users Policy</w:t>
      </w:r>
      <w:r>
        <w:rPr>
          <w:lang w:eastAsia="ko-KR" w:bidi="ar-SA"/>
        </w:rPr>
        <w:t>(</w:t>
      </w:r>
      <w:r>
        <w:rPr>
          <w:rFonts w:hint="eastAsia"/>
          <w:lang w:eastAsia="ko-KR" w:bidi="ar-SA"/>
        </w:rPr>
        <w:t>SSIKR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사용자에 대한 정책</w:t>
      </w:r>
      <w:r>
        <w:rPr>
          <w:lang w:eastAsia="ko-KR" w:bidi="ar-SA"/>
        </w:rPr>
        <w:t>)</w:t>
      </w:r>
      <w:r w:rsidR="006B4EF9">
        <w:rPr>
          <w:lang w:eastAsia="ko-KR" w:bidi="ar-SA"/>
        </w:rPr>
        <w:t xml:space="preserve"> </w:t>
      </w:r>
    </w:p>
    <w:p w14:paraId="2E1FDC29" w14:textId="77777777" w:rsidR="00181D8C" w:rsidRDefault="00181D8C" w:rsidP="00181D8C">
      <w:pPr>
        <w:tabs>
          <w:tab w:val="left" w:pos="3615"/>
        </w:tabs>
        <w:rPr>
          <w:noProof/>
          <w:lang w:eastAsia="ko-KR" w:bidi="ar-SA"/>
        </w:rPr>
      </w:pPr>
    </w:p>
    <w:p w14:paraId="174DE112" w14:textId="77777777" w:rsidR="00181D8C" w:rsidRDefault="00181D8C" w:rsidP="00181D8C">
      <w:pPr>
        <w:tabs>
          <w:tab w:val="left" w:pos="3615"/>
        </w:tabs>
        <w:rPr>
          <w:noProof/>
          <w:lang w:eastAsia="ko-KR" w:bidi="ar-SA"/>
        </w:rPr>
      </w:pPr>
    </w:p>
    <w:p w14:paraId="21C030A7" w14:textId="77777777" w:rsidR="00181D8C" w:rsidRDefault="00181D8C" w:rsidP="00181D8C">
      <w:pPr>
        <w:tabs>
          <w:tab w:val="left" w:pos="3615"/>
        </w:tabs>
        <w:rPr>
          <w:noProof/>
          <w:lang w:eastAsia="ko-KR" w:bidi="ar-SA"/>
        </w:rPr>
      </w:pPr>
    </w:p>
    <w:p w14:paraId="65174A96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2C1FADED" wp14:editId="0C344C98">
            <wp:extent cx="58769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71D" w14:textId="77777777" w:rsidR="00181D8C" w:rsidRDefault="00181D8C" w:rsidP="00181D8C">
      <w:pPr>
        <w:pStyle w:val="ListParagraph"/>
        <w:numPr>
          <w:ilvl w:val="0"/>
          <w:numId w:val="19"/>
        </w:numPr>
        <w:tabs>
          <w:tab w:val="left" w:pos="3615"/>
        </w:tabs>
        <w:rPr>
          <w:lang w:eastAsia="ko-KR" w:bidi="ar-SA"/>
        </w:rPr>
      </w:pPr>
      <w:r>
        <w:rPr>
          <w:lang w:eastAsia="ko-KR" w:bidi="ar-SA"/>
        </w:rPr>
        <w:t>SSIKR Users Policy(</w:t>
      </w:r>
      <w:r>
        <w:rPr>
          <w:rFonts w:hint="eastAsia"/>
          <w:lang w:eastAsia="ko-KR" w:bidi="ar-SA"/>
        </w:rPr>
        <w:t>SSIKR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사용자에 대한 정책</w:t>
      </w:r>
      <w:r>
        <w:rPr>
          <w:lang w:eastAsia="ko-KR" w:bidi="ar-SA"/>
        </w:rPr>
        <w:t xml:space="preserve">) </w:t>
      </w:r>
      <w:r>
        <w:rPr>
          <w:rFonts w:hint="eastAsia"/>
          <w:lang w:eastAsia="ko-KR" w:bidi="ar-SA"/>
        </w:rPr>
        <w:t>구성</w:t>
      </w:r>
    </w:p>
    <w:p w14:paraId="7ED60F94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6F908240" wp14:editId="3964802E">
            <wp:extent cx="6010275" cy="3648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9E1E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</w:p>
    <w:p w14:paraId="7F5EE0C0" w14:textId="77777777" w:rsidR="00181D8C" w:rsidRDefault="00181D8C" w:rsidP="00181D8C">
      <w:pPr>
        <w:pStyle w:val="ListParagraph"/>
        <w:numPr>
          <w:ilvl w:val="0"/>
          <w:numId w:val="19"/>
        </w:numPr>
        <w:tabs>
          <w:tab w:val="left" w:pos="3615"/>
        </w:tabs>
        <w:rPr>
          <w:lang w:eastAsia="ko-KR" w:bidi="ar-SA"/>
        </w:rPr>
      </w:pPr>
      <w:r>
        <w:rPr>
          <w:lang w:eastAsia="ko-KR" w:bidi="ar-SA"/>
        </w:rPr>
        <w:t>SSIKR Users Policy(</w:t>
      </w:r>
      <w:r>
        <w:rPr>
          <w:rFonts w:hint="eastAsia"/>
          <w:lang w:eastAsia="ko-KR" w:bidi="ar-SA"/>
        </w:rPr>
        <w:t>SSIKR</w:t>
      </w:r>
      <w:r>
        <w:rPr>
          <w:lang w:eastAsia="ko-KR" w:bidi="ar-SA"/>
        </w:rPr>
        <w:t xml:space="preserve"> </w:t>
      </w:r>
      <w:r>
        <w:rPr>
          <w:rFonts w:hint="eastAsia"/>
          <w:lang w:eastAsia="ko-KR" w:bidi="ar-SA"/>
        </w:rPr>
        <w:t>사용자에 대한 정책</w:t>
      </w:r>
      <w:r>
        <w:rPr>
          <w:lang w:eastAsia="ko-KR" w:bidi="ar-SA"/>
        </w:rPr>
        <w:t>) Drive Map</w:t>
      </w:r>
      <w:r>
        <w:rPr>
          <w:rFonts w:hint="eastAsia"/>
          <w:lang w:eastAsia="ko-KR" w:bidi="ar-SA"/>
        </w:rPr>
        <w:t xml:space="preserve"> 할당</w:t>
      </w:r>
    </w:p>
    <w:p w14:paraId="75E12FB1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280FB545" wp14:editId="7CC2605F">
            <wp:extent cx="605790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293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183E1A5F" wp14:editId="679DA9ED">
            <wp:extent cx="5771515" cy="364109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32F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</w:p>
    <w:p w14:paraId="5C5F9D7C" w14:textId="77777777" w:rsidR="00181D8C" w:rsidRDefault="00181D8C" w:rsidP="00181D8C">
      <w:pPr>
        <w:pStyle w:val="ListParagraph"/>
        <w:numPr>
          <w:ilvl w:val="0"/>
          <w:numId w:val="21"/>
        </w:numPr>
        <w:tabs>
          <w:tab w:val="left" w:pos="3615"/>
        </w:tabs>
        <w:rPr>
          <w:lang w:eastAsia="ko-KR" w:bidi="ar-SA"/>
        </w:rPr>
      </w:pPr>
      <w:r>
        <w:rPr>
          <w:lang w:eastAsia="ko-KR" w:bidi="ar-SA"/>
        </w:rPr>
        <w:t>SSIKR Computer Policy(</w:t>
      </w:r>
      <w:r w:rsidR="00D631FB">
        <w:rPr>
          <w:lang w:eastAsia="ko-KR" w:bidi="ar-SA"/>
        </w:rPr>
        <w:t>SSIKR Computer</w:t>
      </w:r>
      <w:r w:rsidR="00D631FB">
        <w:rPr>
          <w:rFonts w:hint="eastAsia"/>
          <w:lang w:eastAsia="ko-KR" w:bidi="ar-SA"/>
        </w:rPr>
        <w:t>에 대한 정책</w:t>
      </w:r>
      <w:r>
        <w:rPr>
          <w:lang w:eastAsia="ko-KR" w:bidi="ar-SA"/>
        </w:rPr>
        <w:t>)</w:t>
      </w:r>
    </w:p>
    <w:p w14:paraId="5B298EF6" w14:textId="77777777" w:rsidR="00181D8C" w:rsidRDefault="00181D8C" w:rsidP="00181D8C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352801E6" wp14:editId="5773C5D2">
            <wp:extent cx="6191250" cy="401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694D" w14:textId="77777777" w:rsidR="00D631FB" w:rsidRDefault="00D631FB" w:rsidP="00D631FB">
      <w:pPr>
        <w:pStyle w:val="ListParagraph"/>
        <w:numPr>
          <w:ilvl w:val="0"/>
          <w:numId w:val="21"/>
        </w:numPr>
        <w:tabs>
          <w:tab w:val="left" w:pos="3615"/>
        </w:tabs>
        <w:rPr>
          <w:lang w:eastAsia="ko-KR" w:bidi="ar-SA"/>
        </w:rPr>
      </w:pPr>
      <w:r>
        <w:rPr>
          <w:lang w:eastAsia="ko-KR" w:bidi="ar-SA"/>
        </w:rPr>
        <w:t>SSIKR Computer Policy(SSIKR Computer</w:t>
      </w:r>
      <w:r>
        <w:rPr>
          <w:rFonts w:hint="eastAsia"/>
          <w:lang w:eastAsia="ko-KR" w:bidi="ar-SA"/>
        </w:rPr>
        <w:t>에 대한 정책</w:t>
      </w:r>
      <w:r>
        <w:rPr>
          <w:lang w:eastAsia="ko-KR" w:bidi="ar-SA"/>
        </w:rPr>
        <w:t xml:space="preserve">) </w:t>
      </w:r>
      <w:r>
        <w:rPr>
          <w:rFonts w:hint="eastAsia"/>
          <w:lang w:eastAsia="ko-KR" w:bidi="ar-SA"/>
        </w:rPr>
        <w:t>구성</w:t>
      </w:r>
    </w:p>
    <w:p w14:paraId="14FAAB6E" w14:textId="77777777" w:rsidR="00D631FB" w:rsidRDefault="00D631FB" w:rsidP="00D631FB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59429A6C" wp14:editId="0B6DC5A1">
            <wp:extent cx="6115050" cy="3705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97C" w14:textId="77777777" w:rsidR="00D631FB" w:rsidRDefault="00D631FB" w:rsidP="00D631FB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15EE5430" wp14:editId="68F95064">
            <wp:extent cx="6124575" cy="395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A1AC" w14:textId="77777777" w:rsidR="00D631FB" w:rsidRPr="00B10FBE" w:rsidRDefault="00D631FB" w:rsidP="00D631FB">
      <w:pPr>
        <w:tabs>
          <w:tab w:val="left" w:pos="3615"/>
        </w:tabs>
        <w:rPr>
          <w:lang w:eastAsia="ko-KR" w:bidi="ar-SA"/>
        </w:rPr>
      </w:pPr>
      <w:r>
        <w:rPr>
          <w:noProof/>
          <w:lang w:eastAsia="ko-KR" w:bidi="ar-SA"/>
        </w:rPr>
        <w:lastRenderedPageBreak/>
        <w:drawing>
          <wp:inline distT="0" distB="0" distL="0" distR="0" wp14:anchorId="5C8EAD34" wp14:editId="07307DC9">
            <wp:extent cx="6115050" cy="414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1FB" w:rsidRPr="00B10FBE" w:rsidSect="00862308">
      <w:headerReference w:type="default" r:id="rId34"/>
      <w:footerReference w:type="default" r:id="rId35"/>
      <w:pgSz w:w="11907" w:h="16840" w:code="9"/>
      <w:pgMar w:top="1134" w:right="1418" w:bottom="1355" w:left="1400" w:header="851" w:footer="0" w:gutter="0"/>
      <w:pgNumType w:start="1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B10A" w14:textId="77777777" w:rsidR="00020DA0" w:rsidRDefault="00020DA0">
      <w:r>
        <w:separator/>
      </w:r>
    </w:p>
  </w:endnote>
  <w:endnote w:type="continuationSeparator" w:id="0">
    <w:p w14:paraId="2FC29218" w14:textId="77777777" w:rsidR="00020DA0" w:rsidRDefault="00020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Che">
    <w:altName w:val="바탕체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DotumChe">
    <w:altName w:val="돋움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xpo M">
    <w:altName w:val="휴먼엑스포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80"/>
      <w:gridCol w:w="909"/>
    </w:tblGrid>
    <w:tr w:rsidR="00AD7805" w14:paraId="581AC7B2" w14:textId="77777777">
      <w:tc>
        <w:tcPr>
          <w:tcW w:w="4500" w:type="pct"/>
          <w:tcBorders>
            <w:top w:val="single" w:sz="4" w:space="0" w:color="000000"/>
          </w:tcBorders>
        </w:tcPr>
        <w:p w14:paraId="7A947047" w14:textId="77777777" w:rsidR="00AD7805" w:rsidRDefault="00D04CF0" w:rsidP="008D5540">
          <w:pPr>
            <w:pStyle w:val="Footer"/>
            <w:ind w:right="880"/>
            <w:rPr>
              <w:lang w:eastAsia="ko-KR"/>
            </w:rPr>
          </w:pPr>
          <w:r>
            <w:rPr>
              <w:noProof/>
              <w:lang w:eastAsia="ko-KR" w:bidi="ar-SA"/>
            </w:rPr>
            <w:drawing>
              <wp:inline distT="0" distB="0" distL="0" distR="0" wp14:anchorId="2AC5EE15" wp14:editId="064B765F">
                <wp:extent cx="1695450" cy="285750"/>
                <wp:effectExtent l="0" t="0" r="0" b="0"/>
                <wp:docPr id="1" name="그림 1" descr="Description: Description: Description: Description: Description: Description: cid:image001.jpg@01C98AAE.0FEFDBD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 1" descr="Description: Description: Description: Description: Description: Description: cid:image001.jpg@01C98AAE.0FEFDBD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54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AD7805">
            <w:rPr>
              <w:lang w:val="ko-KR" w:eastAsia="ko-KR"/>
            </w:rPr>
            <w:t>|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14:paraId="2BA445E9" w14:textId="77777777" w:rsidR="00AD7805" w:rsidRDefault="00891CDC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9060F" w:rsidRPr="0019060F">
            <w:rPr>
              <w:noProof/>
              <w:color w:val="FFFFFF"/>
              <w:lang w:val="ko-KR"/>
            </w:rPr>
            <w:t>15</w:t>
          </w:r>
          <w:r>
            <w:rPr>
              <w:noProof/>
              <w:color w:val="FFFFFF"/>
              <w:lang w:val="ko-KR"/>
            </w:rPr>
            <w:fldChar w:fldCharType="end"/>
          </w:r>
        </w:p>
      </w:tc>
    </w:tr>
  </w:tbl>
  <w:p w14:paraId="166BDF84" w14:textId="77777777" w:rsidR="00AD7805" w:rsidRDefault="00AD7805">
    <w:pPr>
      <w:pStyle w:val="Footer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A9B5A" w14:textId="77777777" w:rsidR="00020DA0" w:rsidRDefault="00020DA0">
      <w:r>
        <w:separator/>
      </w:r>
    </w:p>
  </w:footnote>
  <w:footnote w:type="continuationSeparator" w:id="0">
    <w:p w14:paraId="6BD6A1B6" w14:textId="77777777" w:rsidR="00020DA0" w:rsidRDefault="00020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00" w:type="dxa"/>
      <w:tblInd w:w="-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10"/>
      <w:gridCol w:w="4190"/>
      <w:gridCol w:w="1082"/>
      <w:gridCol w:w="1418"/>
    </w:tblGrid>
    <w:tr w:rsidR="00AD7805" w:rsidRPr="00983BC2" w14:paraId="7B65804E" w14:textId="77777777" w:rsidTr="00615F10">
      <w:trPr>
        <w:cantSplit/>
        <w:trHeight w:val="595"/>
      </w:trPr>
      <w:tc>
        <w:tcPr>
          <w:tcW w:w="2510" w:type="dxa"/>
          <w:vMerge w:val="restart"/>
          <w:tcBorders>
            <w:right w:val="single" w:sz="4" w:space="0" w:color="auto"/>
          </w:tcBorders>
        </w:tcPr>
        <w:p w14:paraId="06313CF0" w14:textId="77777777" w:rsidR="00AD7805" w:rsidRPr="00983BC2" w:rsidRDefault="00AD7805" w:rsidP="00282402">
          <w:pPr>
            <w:pStyle w:val="Header"/>
            <w:ind w:firstLineChars="100" w:firstLine="98"/>
            <w:rPr>
              <w:rFonts w:eastAsia="Gulim"/>
              <w:b/>
              <w:sz w:val="10"/>
              <w:szCs w:val="10"/>
            </w:rPr>
          </w:pPr>
        </w:p>
        <w:p w14:paraId="29FB662E" w14:textId="77777777" w:rsidR="00AD7805" w:rsidRPr="002252BE" w:rsidRDefault="00576673" w:rsidP="00674967">
          <w:pPr>
            <w:pStyle w:val="Header"/>
            <w:jc w:val="center"/>
            <w:rPr>
              <w:b/>
              <w:sz w:val="28"/>
              <w:szCs w:val="28"/>
              <w:lang w:eastAsia="ko-KR"/>
            </w:rPr>
          </w:pPr>
          <w:r>
            <w:rPr>
              <w:rFonts w:hint="eastAsia"/>
              <w:b/>
              <w:sz w:val="28"/>
              <w:szCs w:val="28"/>
              <w:lang w:eastAsia="ko-KR"/>
            </w:rPr>
            <w:t>쉐퍼 시스템즈</w:t>
          </w:r>
        </w:p>
      </w:tc>
      <w:tc>
        <w:tcPr>
          <w:tcW w:w="4190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C8BC5E2" w14:textId="77777777" w:rsidR="00AD7805" w:rsidRPr="00674967" w:rsidRDefault="00A141BB" w:rsidP="00674967">
          <w:pPr>
            <w:spacing w:after="0"/>
            <w:jc w:val="center"/>
            <w:rPr>
              <w:rFonts w:ascii="Arial" w:eastAsia="Gulim" w:hAnsi="Arial" w:cs="Arial"/>
              <w:b/>
              <w:lang w:eastAsia="ko-KR"/>
            </w:rPr>
          </w:pPr>
          <w:r>
            <w:rPr>
              <w:rFonts w:ascii="Arial" w:eastAsia="Gulim" w:hAnsi="Arial" w:cs="Arial"/>
              <w:b/>
              <w:lang w:eastAsia="ko-KR"/>
            </w:rPr>
            <w:t>Active Directory</w:t>
          </w:r>
          <w:r w:rsidR="00BA49E0">
            <w:rPr>
              <w:rFonts w:ascii="Arial" w:eastAsia="Gulim" w:hAnsi="Arial" w:cs="Arial" w:hint="eastAsia"/>
              <w:b/>
              <w:lang w:eastAsia="ko-KR"/>
            </w:rPr>
            <w:t xml:space="preserve"> </w:t>
          </w:r>
          <w:r w:rsidR="00BA49E0">
            <w:rPr>
              <w:rFonts w:ascii="Arial" w:eastAsia="Gulim" w:hAnsi="Arial" w:cs="Arial" w:hint="eastAsia"/>
              <w:b/>
              <w:lang w:eastAsia="ko-KR"/>
            </w:rPr>
            <w:t>구성</w:t>
          </w:r>
        </w:p>
      </w:tc>
      <w:tc>
        <w:tcPr>
          <w:tcW w:w="108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09333A68" w14:textId="77777777" w:rsidR="00AD7805" w:rsidRPr="00EA26ED" w:rsidRDefault="00AD7805" w:rsidP="006D347A">
          <w:pPr>
            <w:pStyle w:val="Header"/>
            <w:spacing w:after="100" w:afterAutospacing="1" w:line="240" w:lineRule="auto"/>
            <w:jc w:val="both"/>
            <w:rPr>
              <w:rFonts w:ascii="Arial" w:eastAsia="Gulim" w:hAnsi="Arial" w:cs="Arial"/>
            </w:rPr>
          </w:pPr>
          <w:r w:rsidRPr="00EA26ED">
            <w:rPr>
              <w:rFonts w:ascii="Arial" w:eastAsia="Gulim" w:hAnsi="Arial" w:cs="Arial"/>
            </w:rPr>
            <w:t>Date:</w:t>
          </w:r>
        </w:p>
      </w:tc>
      <w:tc>
        <w:tcPr>
          <w:tcW w:w="1418" w:type="dxa"/>
          <w:tcBorders>
            <w:top w:val="single" w:sz="4" w:space="0" w:color="auto"/>
            <w:left w:val="nil"/>
            <w:bottom w:val="single" w:sz="4" w:space="0" w:color="auto"/>
          </w:tcBorders>
          <w:vAlign w:val="center"/>
        </w:tcPr>
        <w:p w14:paraId="0D547051" w14:textId="77777777" w:rsidR="00AD7805" w:rsidRPr="00EA26ED" w:rsidRDefault="00AD7805" w:rsidP="00576673">
          <w:pPr>
            <w:pStyle w:val="Header"/>
            <w:spacing w:after="100" w:afterAutospacing="1" w:line="240" w:lineRule="auto"/>
            <w:jc w:val="both"/>
            <w:rPr>
              <w:rFonts w:ascii="Arial" w:eastAsia="Gulim" w:hAnsi="Arial" w:cs="Arial"/>
              <w:lang w:eastAsia="ko-KR"/>
            </w:rPr>
          </w:pPr>
          <w:r>
            <w:rPr>
              <w:rFonts w:ascii="Arial" w:eastAsia="Gulim" w:hAnsi="Arial" w:cs="Arial"/>
            </w:rPr>
            <w:t>20</w:t>
          </w:r>
          <w:r w:rsidR="00480688">
            <w:rPr>
              <w:rFonts w:ascii="Arial" w:eastAsia="Gulim" w:hAnsi="Arial" w:cs="Arial" w:hint="eastAsia"/>
              <w:lang w:eastAsia="ko-KR"/>
            </w:rPr>
            <w:t>1</w:t>
          </w:r>
          <w:r w:rsidR="00576673">
            <w:rPr>
              <w:rFonts w:ascii="Arial" w:eastAsia="Gulim" w:hAnsi="Arial" w:cs="Arial"/>
              <w:lang w:eastAsia="ko-KR"/>
            </w:rPr>
            <w:t>9</w:t>
          </w:r>
          <w:r>
            <w:rPr>
              <w:rFonts w:ascii="Arial" w:eastAsia="Gulim" w:hAnsi="Arial" w:cs="Arial"/>
            </w:rPr>
            <w:t>/</w:t>
          </w:r>
          <w:r w:rsidR="00480688">
            <w:rPr>
              <w:rFonts w:ascii="Arial" w:eastAsia="Gulim" w:hAnsi="Arial" w:cs="Arial" w:hint="eastAsia"/>
              <w:lang w:eastAsia="ko-KR"/>
            </w:rPr>
            <w:t>0</w:t>
          </w:r>
          <w:r w:rsidR="00576673">
            <w:rPr>
              <w:rFonts w:ascii="Arial" w:eastAsia="Gulim" w:hAnsi="Arial" w:cs="Arial"/>
              <w:lang w:eastAsia="ko-KR"/>
            </w:rPr>
            <w:t>3</w:t>
          </w:r>
          <w:r>
            <w:rPr>
              <w:rFonts w:ascii="Arial" w:eastAsia="Gulim" w:hAnsi="Arial" w:cs="Arial"/>
            </w:rPr>
            <w:t>/</w:t>
          </w:r>
          <w:r w:rsidR="00EF3F84">
            <w:rPr>
              <w:rFonts w:ascii="Arial" w:eastAsia="Gulim" w:hAnsi="Arial" w:cs="Arial" w:hint="eastAsia"/>
              <w:lang w:eastAsia="ko-KR"/>
            </w:rPr>
            <w:t>1</w:t>
          </w:r>
          <w:r w:rsidR="00576673">
            <w:rPr>
              <w:rFonts w:ascii="Arial" w:eastAsia="Gulim" w:hAnsi="Arial" w:cs="Arial"/>
              <w:lang w:eastAsia="ko-KR"/>
            </w:rPr>
            <w:t>3</w:t>
          </w:r>
        </w:p>
      </w:tc>
    </w:tr>
    <w:tr w:rsidR="00AD7805" w:rsidRPr="00983BC2" w14:paraId="13286757" w14:textId="77777777" w:rsidTr="00615F10">
      <w:trPr>
        <w:cantSplit/>
        <w:trHeight w:val="594"/>
      </w:trPr>
      <w:tc>
        <w:tcPr>
          <w:tcW w:w="2510" w:type="dxa"/>
          <w:vMerge/>
          <w:tcBorders>
            <w:right w:val="single" w:sz="4" w:space="0" w:color="auto"/>
          </w:tcBorders>
        </w:tcPr>
        <w:p w14:paraId="7FF828F8" w14:textId="77777777" w:rsidR="00AD7805" w:rsidRPr="00983BC2" w:rsidRDefault="00AD7805">
          <w:pPr>
            <w:pStyle w:val="Header"/>
            <w:ind w:left="621"/>
            <w:rPr>
              <w:noProof/>
            </w:rPr>
          </w:pPr>
        </w:p>
      </w:tc>
      <w:tc>
        <w:tcPr>
          <w:tcW w:w="419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489D04" w14:textId="77777777" w:rsidR="00AD7805" w:rsidRPr="00983BC2" w:rsidRDefault="00AD7805">
          <w:pPr>
            <w:spacing w:after="0"/>
            <w:jc w:val="center"/>
            <w:rPr>
              <w:b/>
            </w:rPr>
          </w:pPr>
        </w:p>
      </w:tc>
      <w:tc>
        <w:tcPr>
          <w:tcW w:w="108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72BC8415" w14:textId="77777777" w:rsidR="00AD7805" w:rsidRPr="00EA26ED" w:rsidRDefault="00AD7805" w:rsidP="006D347A">
          <w:pPr>
            <w:pStyle w:val="Header"/>
            <w:spacing w:after="100" w:afterAutospacing="1" w:line="240" w:lineRule="auto"/>
            <w:jc w:val="both"/>
            <w:rPr>
              <w:rFonts w:ascii="Arial" w:eastAsia="Gulim" w:hAnsi="Arial" w:cs="Arial"/>
            </w:rPr>
          </w:pPr>
          <w:r w:rsidRPr="00EA26ED">
            <w:rPr>
              <w:rFonts w:ascii="Arial" w:eastAsia="Gulim" w:hAnsi="Arial" w:cs="Arial"/>
            </w:rPr>
            <w:t>Ver. No:</w:t>
          </w:r>
        </w:p>
      </w:tc>
      <w:tc>
        <w:tcPr>
          <w:tcW w:w="1418" w:type="dxa"/>
          <w:tcBorders>
            <w:top w:val="single" w:sz="4" w:space="0" w:color="auto"/>
            <w:left w:val="nil"/>
            <w:bottom w:val="single" w:sz="4" w:space="0" w:color="auto"/>
          </w:tcBorders>
          <w:vAlign w:val="center"/>
        </w:tcPr>
        <w:p w14:paraId="45240D8B" w14:textId="77777777" w:rsidR="00AD7805" w:rsidRPr="00EA26ED" w:rsidRDefault="00AD7805" w:rsidP="006D347A">
          <w:pPr>
            <w:pStyle w:val="Header"/>
            <w:spacing w:after="100" w:afterAutospacing="1" w:line="240" w:lineRule="auto"/>
            <w:ind w:right="880"/>
            <w:jc w:val="both"/>
            <w:rPr>
              <w:rFonts w:ascii="Arial" w:eastAsia="Gulim" w:hAnsi="Arial" w:cs="Arial"/>
              <w:lang w:eastAsia="ko-KR"/>
            </w:rPr>
          </w:pPr>
          <w:r>
            <w:rPr>
              <w:rFonts w:ascii="Arial" w:eastAsia="Gulim" w:hAnsi="Arial" w:cs="Arial" w:hint="eastAsia"/>
              <w:lang w:eastAsia="ko-KR"/>
            </w:rPr>
            <w:t>1.0</w:t>
          </w:r>
        </w:p>
      </w:tc>
    </w:tr>
  </w:tbl>
  <w:p w14:paraId="10111FEB" w14:textId="77777777" w:rsidR="00AD7805" w:rsidRDefault="00AD7805">
    <w:pPr>
      <w:pStyle w:val="Header"/>
      <w:rPr>
        <w:noProof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D0A"/>
    <w:multiLevelType w:val="hybridMultilevel"/>
    <w:tmpl w:val="C9AA3A36"/>
    <w:lvl w:ilvl="0" w:tplc="927656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562721"/>
    <w:multiLevelType w:val="hybridMultilevel"/>
    <w:tmpl w:val="FE8A8740"/>
    <w:lvl w:ilvl="0" w:tplc="96D4D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1486F"/>
    <w:multiLevelType w:val="hybridMultilevel"/>
    <w:tmpl w:val="D9FA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17378"/>
    <w:multiLevelType w:val="hybridMultilevel"/>
    <w:tmpl w:val="420A0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879C2"/>
    <w:multiLevelType w:val="hybridMultilevel"/>
    <w:tmpl w:val="99DAB91E"/>
    <w:lvl w:ilvl="0" w:tplc="61FEA6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18DA0A28"/>
    <w:multiLevelType w:val="multilevel"/>
    <w:tmpl w:val="56B279F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b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Arial" w:hAnsi="Arial" w:cs="Arial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19754152"/>
    <w:multiLevelType w:val="singleLevel"/>
    <w:tmpl w:val="38AEFA74"/>
    <w:lvl w:ilvl="0">
      <w:start w:val="1"/>
      <w:numFmt w:val="bullet"/>
      <w:pStyle w:val="ListBullet2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" w15:restartNumberingAfterBreak="0">
    <w:nsid w:val="1DF15202"/>
    <w:multiLevelType w:val="hybridMultilevel"/>
    <w:tmpl w:val="A1583E2E"/>
    <w:lvl w:ilvl="0" w:tplc="96FCDB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4E0742"/>
    <w:multiLevelType w:val="hybridMultilevel"/>
    <w:tmpl w:val="B20E7176"/>
    <w:lvl w:ilvl="0" w:tplc="389880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68C059D"/>
    <w:multiLevelType w:val="hybridMultilevel"/>
    <w:tmpl w:val="D9FAF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E7A52"/>
    <w:multiLevelType w:val="hybridMultilevel"/>
    <w:tmpl w:val="67D021CA"/>
    <w:lvl w:ilvl="0" w:tplc="691A9B40">
      <w:start w:val="2"/>
      <w:numFmt w:val="bullet"/>
      <w:lvlText w:val=""/>
      <w:lvlJc w:val="left"/>
      <w:pPr>
        <w:ind w:left="720" w:hanging="360"/>
      </w:pPr>
      <w:rPr>
        <w:rFonts w:ascii="Symbol" w:eastAsia="Malgun Gothic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A00FE"/>
    <w:multiLevelType w:val="hybridMultilevel"/>
    <w:tmpl w:val="72964554"/>
    <w:lvl w:ilvl="0" w:tplc="5AAE1A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132D24"/>
    <w:multiLevelType w:val="hybridMultilevel"/>
    <w:tmpl w:val="420A0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41EF1"/>
    <w:multiLevelType w:val="hybridMultilevel"/>
    <w:tmpl w:val="28E08B0C"/>
    <w:lvl w:ilvl="0" w:tplc="E8BE6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5122ABD"/>
    <w:multiLevelType w:val="singleLevel"/>
    <w:tmpl w:val="4FC25B4E"/>
    <w:lvl w:ilvl="0">
      <w:start w:val="1"/>
      <w:numFmt w:val="bullet"/>
      <w:pStyle w:val="ListBullet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5" w15:restartNumberingAfterBreak="0">
    <w:nsid w:val="3AF61DC8"/>
    <w:multiLevelType w:val="multilevel"/>
    <w:tmpl w:val="E9AE8036"/>
    <w:name w:val="4"/>
    <w:lvl w:ilvl="0">
      <w:start w:val="1"/>
      <w:numFmt w:val="upperRoman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. 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suff w:val="space"/>
      <w:lvlText w:val="%3. "/>
      <w:lvlJc w:val="left"/>
      <w:pPr>
        <w:ind w:left="1531" w:hanging="680"/>
      </w:pPr>
      <w:rPr>
        <w:rFonts w:hint="eastAsia"/>
      </w:rPr>
    </w:lvl>
    <w:lvl w:ilvl="3">
      <w:start w:val="1"/>
      <w:numFmt w:val="decimal"/>
      <w:lvlText w:val="(%4) 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ganada"/>
      <w:suff w:val="space"/>
      <w:lvlText w:val="(%5)  "/>
      <w:lvlJc w:val="left"/>
      <w:pPr>
        <w:ind w:left="2551" w:hanging="850"/>
      </w:pPr>
      <w:rPr>
        <w:rFonts w:hint="eastAsia"/>
      </w:rPr>
    </w:lvl>
    <w:lvl w:ilvl="5">
      <w:start w:val="1"/>
      <w:numFmt w:val="bullet"/>
      <w:lvlText w:val=""/>
      <w:lvlJc w:val="left"/>
      <w:pPr>
        <w:tabs>
          <w:tab w:val="num" w:pos="3459"/>
        </w:tabs>
        <w:ind w:left="3459" w:hanging="737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16" w15:restartNumberingAfterBreak="0">
    <w:nsid w:val="4BEA074A"/>
    <w:multiLevelType w:val="singleLevel"/>
    <w:tmpl w:val="64D47D16"/>
    <w:lvl w:ilvl="0">
      <w:start w:val="1"/>
      <w:numFmt w:val="bullet"/>
      <w:pStyle w:val="-"/>
      <w:lvlText w:val="–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b w:val="0"/>
        <w:i w:val="0"/>
      </w:rPr>
    </w:lvl>
  </w:abstractNum>
  <w:abstractNum w:abstractNumId="17" w15:restartNumberingAfterBreak="0">
    <w:nsid w:val="4EE27970"/>
    <w:multiLevelType w:val="singleLevel"/>
    <w:tmpl w:val="3E580C16"/>
    <w:lvl w:ilvl="0">
      <w:start w:val="1"/>
      <w:numFmt w:val="bullet"/>
      <w:pStyle w:val="a"/>
      <w:lvlText w:val=""/>
      <w:lvlJc w:val="left"/>
      <w:pPr>
        <w:tabs>
          <w:tab w:val="num" w:pos="1276"/>
        </w:tabs>
        <w:ind w:left="1276" w:hanging="567"/>
      </w:pPr>
      <w:rPr>
        <w:rFonts w:ascii="Wingdings" w:hAnsi="Wingdings" w:hint="default"/>
      </w:rPr>
    </w:lvl>
  </w:abstractNum>
  <w:abstractNum w:abstractNumId="18" w15:restartNumberingAfterBreak="0">
    <w:nsid w:val="5407694F"/>
    <w:multiLevelType w:val="hybridMultilevel"/>
    <w:tmpl w:val="7B5A9C2E"/>
    <w:lvl w:ilvl="0" w:tplc="BF62B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708156F"/>
    <w:multiLevelType w:val="singleLevel"/>
    <w:tmpl w:val="D99CD23A"/>
    <w:lvl w:ilvl="0">
      <w:start w:val="1"/>
      <w:numFmt w:val="bullet"/>
      <w:pStyle w:val="check"/>
      <w:lvlText w:val=""/>
      <w:lvlJc w:val="left"/>
      <w:pPr>
        <w:tabs>
          <w:tab w:val="num" w:pos="1636"/>
        </w:tabs>
        <w:ind w:left="1616" w:hanging="340"/>
      </w:pPr>
      <w:rPr>
        <w:rFonts w:ascii="Wingdings" w:hAnsi="Wingdings" w:hint="default"/>
      </w:rPr>
    </w:lvl>
  </w:abstractNum>
  <w:abstractNum w:abstractNumId="20" w15:restartNumberingAfterBreak="0">
    <w:nsid w:val="5B0923DE"/>
    <w:multiLevelType w:val="hybridMultilevel"/>
    <w:tmpl w:val="042A0696"/>
    <w:lvl w:ilvl="0" w:tplc="6458F4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E7A2B82"/>
    <w:multiLevelType w:val="hybridMultilevel"/>
    <w:tmpl w:val="09205EBE"/>
    <w:lvl w:ilvl="0" w:tplc="C10EEA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9B92506"/>
    <w:multiLevelType w:val="hybridMultilevel"/>
    <w:tmpl w:val="960EFF88"/>
    <w:lvl w:ilvl="0" w:tplc="26AE62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A3E0E49"/>
    <w:multiLevelType w:val="hybridMultilevel"/>
    <w:tmpl w:val="69C64144"/>
    <w:lvl w:ilvl="0" w:tplc="990E1B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70142170">
    <w:abstractNumId w:val="19"/>
  </w:num>
  <w:num w:numId="2" w16cid:durableId="1411734434">
    <w:abstractNumId w:val="17"/>
  </w:num>
  <w:num w:numId="3" w16cid:durableId="1736926415">
    <w:abstractNumId w:val="14"/>
  </w:num>
  <w:num w:numId="4" w16cid:durableId="2004315940">
    <w:abstractNumId w:val="16"/>
  </w:num>
  <w:num w:numId="5" w16cid:durableId="1315839786">
    <w:abstractNumId w:val="6"/>
  </w:num>
  <w:num w:numId="6" w16cid:durableId="1383792730">
    <w:abstractNumId w:val="5"/>
  </w:num>
  <w:num w:numId="7" w16cid:durableId="169878054">
    <w:abstractNumId w:val="22"/>
  </w:num>
  <w:num w:numId="8" w16cid:durableId="943340761">
    <w:abstractNumId w:val="0"/>
  </w:num>
  <w:num w:numId="9" w16cid:durableId="104542921">
    <w:abstractNumId w:val="7"/>
  </w:num>
  <w:num w:numId="10" w16cid:durableId="334454144">
    <w:abstractNumId w:val="1"/>
  </w:num>
  <w:num w:numId="11" w16cid:durableId="490367135">
    <w:abstractNumId w:val="20"/>
  </w:num>
  <w:num w:numId="12" w16cid:durableId="1555047795">
    <w:abstractNumId w:val="23"/>
  </w:num>
  <w:num w:numId="13" w16cid:durableId="750466679">
    <w:abstractNumId w:val="11"/>
  </w:num>
  <w:num w:numId="14" w16cid:durableId="1697653622">
    <w:abstractNumId w:val="8"/>
  </w:num>
  <w:num w:numId="15" w16cid:durableId="1204056541">
    <w:abstractNumId w:val="13"/>
  </w:num>
  <w:num w:numId="16" w16cid:durableId="1690638169">
    <w:abstractNumId w:val="21"/>
  </w:num>
  <w:num w:numId="17" w16cid:durableId="2010214954">
    <w:abstractNumId w:val="18"/>
  </w:num>
  <w:num w:numId="18" w16cid:durableId="1972124920">
    <w:abstractNumId w:val="4"/>
  </w:num>
  <w:num w:numId="19" w16cid:durableId="946157270">
    <w:abstractNumId w:val="12"/>
  </w:num>
  <w:num w:numId="20" w16cid:durableId="819615770">
    <w:abstractNumId w:val="3"/>
  </w:num>
  <w:num w:numId="21" w16cid:durableId="80371715">
    <w:abstractNumId w:val="9"/>
  </w:num>
  <w:num w:numId="22" w16cid:durableId="1602302511">
    <w:abstractNumId w:val="2"/>
  </w:num>
  <w:num w:numId="23" w16cid:durableId="85238168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AF6"/>
    <w:rsid w:val="00001F3B"/>
    <w:rsid w:val="00002C17"/>
    <w:rsid w:val="00003979"/>
    <w:rsid w:val="00004C13"/>
    <w:rsid w:val="0000511B"/>
    <w:rsid w:val="00006148"/>
    <w:rsid w:val="000117A2"/>
    <w:rsid w:val="00012272"/>
    <w:rsid w:val="00016596"/>
    <w:rsid w:val="00016885"/>
    <w:rsid w:val="00017F6D"/>
    <w:rsid w:val="00020DA0"/>
    <w:rsid w:val="00023874"/>
    <w:rsid w:val="00023FC9"/>
    <w:rsid w:val="00025785"/>
    <w:rsid w:val="00027D21"/>
    <w:rsid w:val="00032984"/>
    <w:rsid w:val="00032D33"/>
    <w:rsid w:val="000409D8"/>
    <w:rsid w:val="000436E3"/>
    <w:rsid w:val="00046E14"/>
    <w:rsid w:val="00054710"/>
    <w:rsid w:val="00055F3E"/>
    <w:rsid w:val="00056860"/>
    <w:rsid w:val="00057261"/>
    <w:rsid w:val="00057CDB"/>
    <w:rsid w:val="00061010"/>
    <w:rsid w:val="000612B6"/>
    <w:rsid w:val="00062306"/>
    <w:rsid w:val="00067655"/>
    <w:rsid w:val="0007623A"/>
    <w:rsid w:val="0008005E"/>
    <w:rsid w:val="00082437"/>
    <w:rsid w:val="00082626"/>
    <w:rsid w:val="00084BA6"/>
    <w:rsid w:val="00085EE4"/>
    <w:rsid w:val="000925F8"/>
    <w:rsid w:val="000A09B2"/>
    <w:rsid w:val="000A259B"/>
    <w:rsid w:val="000A497E"/>
    <w:rsid w:val="000A4D6F"/>
    <w:rsid w:val="000A52BD"/>
    <w:rsid w:val="000B129C"/>
    <w:rsid w:val="000B4845"/>
    <w:rsid w:val="000B5C38"/>
    <w:rsid w:val="000C03C4"/>
    <w:rsid w:val="000C17DD"/>
    <w:rsid w:val="000C4D69"/>
    <w:rsid w:val="000D3C93"/>
    <w:rsid w:val="000D41D3"/>
    <w:rsid w:val="000D7090"/>
    <w:rsid w:val="000E1AF6"/>
    <w:rsid w:val="000E1EF2"/>
    <w:rsid w:val="000E2F6B"/>
    <w:rsid w:val="000E5175"/>
    <w:rsid w:val="000F3838"/>
    <w:rsid w:val="000F3E28"/>
    <w:rsid w:val="000F45E4"/>
    <w:rsid w:val="00101168"/>
    <w:rsid w:val="00103BEA"/>
    <w:rsid w:val="0010679D"/>
    <w:rsid w:val="00113110"/>
    <w:rsid w:val="0011499D"/>
    <w:rsid w:val="00115D57"/>
    <w:rsid w:val="00116F02"/>
    <w:rsid w:val="001171ED"/>
    <w:rsid w:val="00121199"/>
    <w:rsid w:val="00126584"/>
    <w:rsid w:val="00131C7E"/>
    <w:rsid w:val="001326F2"/>
    <w:rsid w:val="00133204"/>
    <w:rsid w:val="00141066"/>
    <w:rsid w:val="00145CC2"/>
    <w:rsid w:val="00147B20"/>
    <w:rsid w:val="001523E8"/>
    <w:rsid w:val="001535FB"/>
    <w:rsid w:val="00153DBA"/>
    <w:rsid w:val="00154946"/>
    <w:rsid w:val="001607E7"/>
    <w:rsid w:val="001651BC"/>
    <w:rsid w:val="00165D6A"/>
    <w:rsid w:val="00171B7A"/>
    <w:rsid w:val="00171BA5"/>
    <w:rsid w:val="00172352"/>
    <w:rsid w:val="001750AD"/>
    <w:rsid w:val="00177D9F"/>
    <w:rsid w:val="00180107"/>
    <w:rsid w:val="001805EB"/>
    <w:rsid w:val="00181D8C"/>
    <w:rsid w:val="0018245F"/>
    <w:rsid w:val="001862BD"/>
    <w:rsid w:val="0019060F"/>
    <w:rsid w:val="0019165C"/>
    <w:rsid w:val="0019519F"/>
    <w:rsid w:val="00196B23"/>
    <w:rsid w:val="00197113"/>
    <w:rsid w:val="001A1F29"/>
    <w:rsid w:val="001A4315"/>
    <w:rsid w:val="001A6408"/>
    <w:rsid w:val="001B06C3"/>
    <w:rsid w:val="001C1011"/>
    <w:rsid w:val="001C37BC"/>
    <w:rsid w:val="001C4164"/>
    <w:rsid w:val="001C4B6F"/>
    <w:rsid w:val="001C5E97"/>
    <w:rsid w:val="001D20DF"/>
    <w:rsid w:val="001D3BCC"/>
    <w:rsid w:val="001D6E5B"/>
    <w:rsid w:val="001E1150"/>
    <w:rsid w:val="001E168C"/>
    <w:rsid w:val="001E1E90"/>
    <w:rsid w:val="001E3235"/>
    <w:rsid w:val="001E32AE"/>
    <w:rsid w:val="001E3F9F"/>
    <w:rsid w:val="001F251C"/>
    <w:rsid w:val="001F4D40"/>
    <w:rsid w:val="001F63E7"/>
    <w:rsid w:val="00200AD2"/>
    <w:rsid w:val="00205275"/>
    <w:rsid w:val="00205484"/>
    <w:rsid w:val="00206D03"/>
    <w:rsid w:val="00206E69"/>
    <w:rsid w:val="00207D2A"/>
    <w:rsid w:val="00212E7E"/>
    <w:rsid w:val="00214D81"/>
    <w:rsid w:val="00217E24"/>
    <w:rsid w:val="00224714"/>
    <w:rsid w:val="002252BE"/>
    <w:rsid w:val="00227721"/>
    <w:rsid w:val="00234E4A"/>
    <w:rsid w:val="00235CC4"/>
    <w:rsid w:val="00235EE6"/>
    <w:rsid w:val="00237730"/>
    <w:rsid w:val="00240FC8"/>
    <w:rsid w:val="00241BC3"/>
    <w:rsid w:val="00246B83"/>
    <w:rsid w:val="00246E92"/>
    <w:rsid w:val="0024750E"/>
    <w:rsid w:val="00247679"/>
    <w:rsid w:val="00251AF1"/>
    <w:rsid w:val="00254C3F"/>
    <w:rsid w:val="00255897"/>
    <w:rsid w:val="002622C3"/>
    <w:rsid w:val="002626AB"/>
    <w:rsid w:val="00263200"/>
    <w:rsid w:val="00263B17"/>
    <w:rsid w:val="0026534D"/>
    <w:rsid w:val="002662B8"/>
    <w:rsid w:val="00273C7B"/>
    <w:rsid w:val="00274041"/>
    <w:rsid w:val="002760DA"/>
    <w:rsid w:val="00276A4C"/>
    <w:rsid w:val="00276AFB"/>
    <w:rsid w:val="00277C13"/>
    <w:rsid w:val="00282402"/>
    <w:rsid w:val="00283203"/>
    <w:rsid w:val="00283CAF"/>
    <w:rsid w:val="0028459F"/>
    <w:rsid w:val="0029256E"/>
    <w:rsid w:val="0029621B"/>
    <w:rsid w:val="002A2A55"/>
    <w:rsid w:val="002A6206"/>
    <w:rsid w:val="002B3801"/>
    <w:rsid w:val="002B3AE2"/>
    <w:rsid w:val="002B3CB6"/>
    <w:rsid w:val="002B5371"/>
    <w:rsid w:val="002B5633"/>
    <w:rsid w:val="002B6E51"/>
    <w:rsid w:val="002C0BD7"/>
    <w:rsid w:val="002C55DF"/>
    <w:rsid w:val="002D0A6E"/>
    <w:rsid w:val="002D5A8B"/>
    <w:rsid w:val="002D5EBC"/>
    <w:rsid w:val="002E176B"/>
    <w:rsid w:val="002E19A2"/>
    <w:rsid w:val="002E2237"/>
    <w:rsid w:val="002E30C8"/>
    <w:rsid w:val="002E4557"/>
    <w:rsid w:val="002E7CE7"/>
    <w:rsid w:val="002F234E"/>
    <w:rsid w:val="002F2FBB"/>
    <w:rsid w:val="002F310E"/>
    <w:rsid w:val="002F647D"/>
    <w:rsid w:val="002F7967"/>
    <w:rsid w:val="002F7983"/>
    <w:rsid w:val="00300790"/>
    <w:rsid w:val="00303A9F"/>
    <w:rsid w:val="0030568C"/>
    <w:rsid w:val="00307872"/>
    <w:rsid w:val="0031351D"/>
    <w:rsid w:val="00315952"/>
    <w:rsid w:val="00315FA5"/>
    <w:rsid w:val="00320CF5"/>
    <w:rsid w:val="00321BB7"/>
    <w:rsid w:val="00324DA7"/>
    <w:rsid w:val="003264EA"/>
    <w:rsid w:val="003303DD"/>
    <w:rsid w:val="00331D42"/>
    <w:rsid w:val="00333043"/>
    <w:rsid w:val="003347D0"/>
    <w:rsid w:val="003359A3"/>
    <w:rsid w:val="003420E6"/>
    <w:rsid w:val="00345063"/>
    <w:rsid w:val="00345916"/>
    <w:rsid w:val="0035090F"/>
    <w:rsid w:val="00351ABA"/>
    <w:rsid w:val="00352898"/>
    <w:rsid w:val="003529DD"/>
    <w:rsid w:val="0035444D"/>
    <w:rsid w:val="00356455"/>
    <w:rsid w:val="003603B1"/>
    <w:rsid w:val="00360FB9"/>
    <w:rsid w:val="003629A5"/>
    <w:rsid w:val="0036570B"/>
    <w:rsid w:val="00367A9C"/>
    <w:rsid w:val="00371398"/>
    <w:rsid w:val="003723E5"/>
    <w:rsid w:val="0037244D"/>
    <w:rsid w:val="00373F2C"/>
    <w:rsid w:val="00375149"/>
    <w:rsid w:val="0038196C"/>
    <w:rsid w:val="00383EAA"/>
    <w:rsid w:val="00386914"/>
    <w:rsid w:val="00387386"/>
    <w:rsid w:val="00390527"/>
    <w:rsid w:val="00390CFF"/>
    <w:rsid w:val="0039186F"/>
    <w:rsid w:val="00392BF7"/>
    <w:rsid w:val="00392E00"/>
    <w:rsid w:val="003933CB"/>
    <w:rsid w:val="003A084C"/>
    <w:rsid w:val="003A0A50"/>
    <w:rsid w:val="003A23B6"/>
    <w:rsid w:val="003A40D7"/>
    <w:rsid w:val="003B195E"/>
    <w:rsid w:val="003B2DE2"/>
    <w:rsid w:val="003B3A53"/>
    <w:rsid w:val="003B3ABF"/>
    <w:rsid w:val="003B5B48"/>
    <w:rsid w:val="003C00AB"/>
    <w:rsid w:val="003C1C3B"/>
    <w:rsid w:val="003C2285"/>
    <w:rsid w:val="003C3664"/>
    <w:rsid w:val="003C7341"/>
    <w:rsid w:val="003C78C6"/>
    <w:rsid w:val="003C7EC1"/>
    <w:rsid w:val="003D27E7"/>
    <w:rsid w:val="003D3308"/>
    <w:rsid w:val="003D562D"/>
    <w:rsid w:val="003D67F8"/>
    <w:rsid w:val="003E27BB"/>
    <w:rsid w:val="003E4D7A"/>
    <w:rsid w:val="003E58AF"/>
    <w:rsid w:val="003E5A55"/>
    <w:rsid w:val="003E5FD6"/>
    <w:rsid w:val="003F27DB"/>
    <w:rsid w:val="003F480F"/>
    <w:rsid w:val="003F52D4"/>
    <w:rsid w:val="003F79D6"/>
    <w:rsid w:val="00400A08"/>
    <w:rsid w:val="00401415"/>
    <w:rsid w:val="00401706"/>
    <w:rsid w:val="00404913"/>
    <w:rsid w:val="00405FD2"/>
    <w:rsid w:val="00406B89"/>
    <w:rsid w:val="004126EE"/>
    <w:rsid w:val="00412767"/>
    <w:rsid w:val="00414AC2"/>
    <w:rsid w:val="00417624"/>
    <w:rsid w:val="004219DA"/>
    <w:rsid w:val="00421BD3"/>
    <w:rsid w:val="00423C56"/>
    <w:rsid w:val="00424031"/>
    <w:rsid w:val="00427374"/>
    <w:rsid w:val="00432549"/>
    <w:rsid w:val="004325EE"/>
    <w:rsid w:val="00432AD4"/>
    <w:rsid w:val="0043308B"/>
    <w:rsid w:val="00433C9C"/>
    <w:rsid w:val="00437495"/>
    <w:rsid w:val="00440AA8"/>
    <w:rsid w:val="00450098"/>
    <w:rsid w:val="0045361F"/>
    <w:rsid w:val="0045372C"/>
    <w:rsid w:val="00454315"/>
    <w:rsid w:val="00455C8F"/>
    <w:rsid w:val="00460BB8"/>
    <w:rsid w:val="0046354E"/>
    <w:rsid w:val="00463AD0"/>
    <w:rsid w:val="00464A7C"/>
    <w:rsid w:val="00464F95"/>
    <w:rsid w:val="0047073C"/>
    <w:rsid w:val="0047142D"/>
    <w:rsid w:val="0047350F"/>
    <w:rsid w:val="00473D40"/>
    <w:rsid w:val="00476D17"/>
    <w:rsid w:val="00480688"/>
    <w:rsid w:val="00483988"/>
    <w:rsid w:val="004853E0"/>
    <w:rsid w:val="00485C0E"/>
    <w:rsid w:val="00486C06"/>
    <w:rsid w:val="0048793C"/>
    <w:rsid w:val="00491133"/>
    <w:rsid w:val="00492060"/>
    <w:rsid w:val="00494697"/>
    <w:rsid w:val="004960AC"/>
    <w:rsid w:val="004A1DE5"/>
    <w:rsid w:val="004A3226"/>
    <w:rsid w:val="004B0B2B"/>
    <w:rsid w:val="004B2C08"/>
    <w:rsid w:val="004B2CA5"/>
    <w:rsid w:val="004B3147"/>
    <w:rsid w:val="004B3B6A"/>
    <w:rsid w:val="004C05FD"/>
    <w:rsid w:val="004C13A4"/>
    <w:rsid w:val="004C1987"/>
    <w:rsid w:val="004C2255"/>
    <w:rsid w:val="004C5D67"/>
    <w:rsid w:val="004D70F1"/>
    <w:rsid w:val="004E1FE5"/>
    <w:rsid w:val="004E4367"/>
    <w:rsid w:val="004E5614"/>
    <w:rsid w:val="004E7496"/>
    <w:rsid w:val="004F7425"/>
    <w:rsid w:val="005028B5"/>
    <w:rsid w:val="00502D3B"/>
    <w:rsid w:val="00505DF2"/>
    <w:rsid w:val="005063AB"/>
    <w:rsid w:val="00511F8F"/>
    <w:rsid w:val="00512205"/>
    <w:rsid w:val="005164C1"/>
    <w:rsid w:val="005215AC"/>
    <w:rsid w:val="005217E8"/>
    <w:rsid w:val="00521963"/>
    <w:rsid w:val="005236F7"/>
    <w:rsid w:val="005266D3"/>
    <w:rsid w:val="00527445"/>
    <w:rsid w:val="00531CA3"/>
    <w:rsid w:val="00533E21"/>
    <w:rsid w:val="00533F46"/>
    <w:rsid w:val="0053581E"/>
    <w:rsid w:val="00535B4B"/>
    <w:rsid w:val="00537949"/>
    <w:rsid w:val="00542684"/>
    <w:rsid w:val="005434DA"/>
    <w:rsid w:val="00543B3E"/>
    <w:rsid w:val="00545E9C"/>
    <w:rsid w:val="00551457"/>
    <w:rsid w:val="0055308E"/>
    <w:rsid w:val="00553677"/>
    <w:rsid w:val="005556E7"/>
    <w:rsid w:val="00557130"/>
    <w:rsid w:val="00557AFB"/>
    <w:rsid w:val="00562D5E"/>
    <w:rsid w:val="005635A7"/>
    <w:rsid w:val="0056430D"/>
    <w:rsid w:val="005652F9"/>
    <w:rsid w:val="00565437"/>
    <w:rsid w:val="005655AB"/>
    <w:rsid w:val="00567381"/>
    <w:rsid w:val="00576673"/>
    <w:rsid w:val="0058291C"/>
    <w:rsid w:val="00585C2F"/>
    <w:rsid w:val="005871B8"/>
    <w:rsid w:val="005927BD"/>
    <w:rsid w:val="00593B07"/>
    <w:rsid w:val="005A038C"/>
    <w:rsid w:val="005A104C"/>
    <w:rsid w:val="005A1737"/>
    <w:rsid w:val="005A41D4"/>
    <w:rsid w:val="005A42FD"/>
    <w:rsid w:val="005B383F"/>
    <w:rsid w:val="005B48CA"/>
    <w:rsid w:val="005B6C98"/>
    <w:rsid w:val="005B7D5D"/>
    <w:rsid w:val="005C069A"/>
    <w:rsid w:val="005C0A3A"/>
    <w:rsid w:val="005C3283"/>
    <w:rsid w:val="005C3E63"/>
    <w:rsid w:val="005C4E53"/>
    <w:rsid w:val="005D0433"/>
    <w:rsid w:val="005D266A"/>
    <w:rsid w:val="005D2939"/>
    <w:rsid w:val="005D3324"/>
    <w:rsid w:val="005D4E1C"/>
    <w:rsid w:val="005D55B6"/>
    <w:rsid w:val="005D6189"/>
    <w:rsid w:val="005E249D"/>
    <w:rsid w:val="005E475A"/>
    <w:rsid w:val="005E49A3"/>
    <w:rsid w:val="005E4A91"/>
    <w:rsid w:val="005E7D49"/>
    <w:rsid w:val="005F0268"/>
    <w:rsid w:val="005F5230"/>
    <w:rsid w:val="005F6054"/>
    <w:rsid w:val="005F62DB"/>
    <w:rsid w:val="006002E3"/>
    <w:rsid w:val="00602B87"/>
    <w:rsid w:val="00603C87"/>
    <w:rsid w:val="00606702"/>
    <w:rsid w:val="0061071B"/>
    <w:rsid w:val="00615F10"/>
    <w:rsid w:val="006175AE"/>
    <w:rsid w:val="00620076"/>
    <w:rsid w:val="00621126"/>
    <w:rsid w:val="00621B93"/>
    <w:rsid w:val="006253D3"/>
    <w:rsid w:val="00626638"/>
    <w:rsid w:val="00631B2B"/>
    <w:rsid w:val="00633782"/>
    <w:rsid w:val="006352BD"/>
    <w:rsid w:val="00635ABF"/>
    <w:rsid w:val="00642F6A"/>
    <w:rsid w:val="00645A34"/>
    <w:rsid w:val="00646674"/>
    <w:rsid w:val="00651C37"/>
    <w:rsid w:val="00663D3F"/>
    <w:rsid w:val="00665CFD"/>
    <w:rsid w:val="006665D8"/>
    <w:rsid w:val="0067190B"/>
    <w:rsid w:val="00672E85"/>
    <w:rsid w:val="006731EF"/>
    <w:rsid w:val="00674967"/>
    <w:rsid w:val="006907F6"/>
    <w:rsid w:val="00693F34"/>
    <w:rsid w:val="006953FC"/>
    <w:rsid w:val="006A0CF3"/>
    <w:rsid w:val="006A0D2B"/>
    <w:rsid w:val="006A4F6D"/>
    <w:rsid w:val="006A4F95"/>
    <w:rsid w:val="006A5060"/>
    <w:rsid w:val="006A5C1A"/>
    <w:rsid w:val="006A68ED"/>
    <w:rsid w:val="006A7106"/>
    <w:rsid w:val="006B0AE5"/>
    <w:rsid w:val="006B0CF7"/>
    <w:rsid w:val="006B30E3"/>
    <w:rsid w:val="006B4EF9"/>
    <w:rsid w:val="006B54CD"/>
    <w:rsid w:val="006C146C"/>
    <w:rsid w:val="006C7936"/>
    <w:rsid w:val="006D1B21"/>
    <w:rsid w:val="006D347A"/>
    <w:rsid w:val="006D6E71"/>
    <w:rsid w:val="006D79A7"/>
    <w:rsid w:val="006E14FA"/>
    <w:rsid w:val="006E2660"/>
    <w:rsid w:val="006E33E1"/>
    <w:rsid w:val="006E4CF9"/>
    <w:rsid w:val="006E52BC"/>
    <w:rsid w:val="006E55D7"/>
    <w:rsid w:val="006F0A06"/>
    <w:rsid w:val="006F2BB8"/>
    <w:rsid w:val="006F316F"/>
    <w:rsid w:val="006F35B8"/>
    <w:rsid w:val="006F4E86"/>
    <w:rsid w:val="00700FD4"/>
    <w:rsid w:val="00701A9B"/>
    <w:rsid w:val="00704547"/>
    <w:rsid w:val="00707839"/>
    <w:rsid w:val="00710EC8"/>
    <w:rsid w:val="007142B6"/>
    <w:rsid w:val="0072015D"/>
    <w:rsid w:val="00720F90"/>
    <w:rsid w:val="00724A42"/>
    <w:rsid w:val="00730A81"/>
    <w:rsid w:val="00733D1F"/>
    <w:rsid w:val="0073637C"/>
    <w:rsid w:val="00746001"/>
    <w:rsid w:val="007469E9"/>
    <w:rsid w:val="00751533"/>
    <w:rsid w:val="0075419E"/>
    <w:rsid w:val="007543CE"/>
    <w:rsid w:val="007547CD"/>
    <w:rsid w:val="0075545D"/>
    <w:rsid w:val="00756221"/>
    <w:rsid w:val="007563AC"/>
    <w:rsid w:val="00761100"/>
    <w:rsid w:val="00762E1D"/>
    <w:rsid w:val="0076323A"/>
    <w:rsid w:val="007632FE"/>
    <w:rsid w:val="00766885"/>
    <w:rsid w:val="00772350"/>
    <w:rsid w:val="00772939"/>
    <w:rsid w:val="007742EE"/>
    <w:rsid w:val="007801A1"/>
    <w:rsid w:val="00780DEF"/>
    <w:rsid w:val="00782370"/>
    <w:rsid w:val="00784267"/>
    <w:rsid w:val="00784E9D"/>
    <w:rsid w:val="0079104F"/>
    <w:rsid w:val="00791609"/>
    <w:rsid w:val="00792578"/>
    <w:rsid w:val="00792825"/>
    <w:rsid w:val="00793A30"/>
    <w:rsid w:val="00797951"/>
    <w:rsid w:val="007A06B1"/>
    <w:rsid w:val="007A6FCF"/>
    <w:rsid w:val="007B49E8"/>
    <w:rsid w:val="007B5389"/>
    <w:rsid w:val="007C0494"/>
    <w:rsid w:val="007C6C85"/>
    <w:rsid w:val="007C7417"/>
    <w:rsid w:val="007C7419"/>
    <w:rsid w:val="007D2D34"/>
    <w:rsid w:val="007E3590"/>
    <w:rsid w:val="007E4707"/>
    <w:rsid w:val="007E6A00"/>
    <w:rsid w:val="007E6CAE"/>
    <w:rsid w:val="007E718E"/>
    <w:rsid w:val="007E7726"/>
    <w:rsid w:val="007F242A"/>
    <w:rsid w:val="007F3484"/>
    <w:rsid w:val="007F3B96"/>
    <w:rsid w:val="007F66BC"/>
    <w:rsid w:val="00803860"/>
    <w:rsid w:val="00806E31"/>
    <w:rsid w:val="008108A4"/>
    <w:rsid w:val="00811031"/>
    <w:rsid w:val="00814491"/>
    <w:rsid w:val="0081764B"/>
    <w:rsid w:val="008214BD"/>
    <w:rsid w:val="00825FF8"/>
    <w:rsid w:val="00837FE0"/>
    <w:rsid w:val="00840046"/>
    <w:rsid w:val="0084196A"/>
    <w:rsid w:val="008435A9"/>
    <w:rsid w:val="00843A32"/>
    <w:rsid w:val="008446C3"/>
    <w:rsid w:val="00844B6D"/>
    <w:rsid w:val="008460AD"/>
    <w:rsid w:val="008467F3"/>
    <w:rsid w:val="00850D55"/>
    <w:rsid w:val="00850D9A"/>
    <w:rsid w:val="00851902"/>
    <w:rsid w:val="00856916"/>
    <w:rsid w:val="00861999"/>
    <w:rsid w:val="0086199C"/>
    <w:rsid w:val="00862308"/>
    <w:rsid w:val="008630CB"/>
    <w:rsid w:val="00863FE4"/>
    <w:rsid w:val="008642D7"/>
    <w:rsid w:val="0086453E"/>
    <w:rsid w:val="0086551A"/>
    <w:rsid w:val="00866945"/>
    <w:rsid w:val="00870B24"/>
    <w:rsid w:val="008720EB"/>
    <w:rsid w:val="0087369F"/>
    <w:rsid w:val="008806A3"/>
    <w:rsid w:val="00880F59"/>
    <w:rsid w:val="00885FF5"/>
    <w:rsid w:val="00891CDC"/>
    <w:rsid w:val="0089305A"/>
    <w:rsid w:val="008945CD"/>
    <w:rsid w:val="00894FE3"/>
    <w:rsid w:val="00895DC5"/>
    <w:rsid w:val="008A401D"/>
    <w:rsid w:val="008A48E1"/>
    <w:rsid w:val="008B5B23"/>
    <w:rsid w:val="008B649C"/>
    <w:rsid w:val="008C3F3B"/>
    <w:rsid w:val="008D00CC"/>
    <w:rsid w:val="008D2F68"/>
    <w:rsid w:val="008D5540"/>
    <w:rsid w:val="008D55F4"/>
    <w:rsid w:val="008D5820"/>
    <w:rsid w:val="008D6571"/>
    <w:rsid w:val="008D75BD"/>
    <w:rsid w:val="008E10B7"/>
    <w:rsid w:val="008E2523"/>
    <w:rsid w:val="008E3D4D"/>
    <w:rsid w:val="008E4713"/>
    <w:rsid w:val="008E7088"/>
    <w:rsid w:val="008F1629"/>
    <w:rsid w:val="008F68D2"/>
    <w:rsid w:val="008F6D2A"/>
    <w:rsid w:val="008F705E"/>
    <w:rsid w:val="008F7869"/>
    <w:rsid w:val="00904C9C"/>
    <w:rsid w:val="00913809"/>
    <w:rsid w:val="00914FFB"/>
    <w:rsid w:val="00915FC1"/>
    <w:rsid w:val="0092047F"/>
    <w:rsid w:val="009209DD"/>
    <w:rsid w:val="00923391"/>
    <w:rsid w:val="009248AD"/>
    <w:rsid w:val="00925B4E"/>
    <w:rsid w:val="00926D67"/>
    <w:rsid w:val="00927C9E"/>
    <w:rsid w:val="00931D3A"/>
    <w:rsid w:val="00932143"/>
    <w:rsid w:val="00936458"/>
    <w:rsid w:val="00940C76"/>
    <w:rsid w:val="00940DE2"/>
    <w:rsid w:val="00942512"/>
    <w:rsid w:val="00943B05"/>
    <w:rsid w:val="00946DC3"/>
    <w:rsid w:val="00950FEE"/>
    <w:rsid w:val="00951089"/>
    <w:rsid w:val="00952E27"/>
    <w:rsid w:val="00957175"/>
    <w:rsid w:val="009577BC"/>
    <w:rsid w:val="009608D9"/>
    <w:rsid w:val="0096114C"/>
    <w:rsid w:val="00961FA8"/>
    <w:rsid w:val="009707ED"/>
    <w:rsid w:val="009743CA"/>
    <w:rsid w:val="00980442"/>
    <w:rsid w:val="00983BC2"/>
    <w:rsid w:val="009842E1"/>
    <w:rsid w:val="00984702"/>
    <w:rsid w:val="00984AFD"/>
    <w:rsid w:val="00985352"/>
    <w:rsid w:val="009858D7"/>
    <w:rsid w:val="00987313"/>
    <w:rsid w:val="00990124"/>
    <w:rsid w:val="00990BE4"/>
    <w:rsid w:val="00991CCF"/>
    <w:rsid w:val="00992DEE"/>
    <w:rsid w:val="00992F96"/>
    <w:rsid w:val="00993B52"/>
    <w:rsid w:val="00994A02"/>
    <w:rsid w:val="00995260"/>
    <w:rsid w:val="00996956"/>
    <w:rsid w:val="009971DA"/>
    <w:rsid w:val="00997277"/>
    <w:rsid w:val="009A55C0"/>
    <w:rsid w:val="009B02B6"/>
    <w:rsid w:val="009B1EFD"/>
    <w:rsid w:val="009B65EA"/>
    <w:rsid w:val="009C096E"/>
    <w:rsid w:val="009C3E9A"/>
    <w:rsid w:val="009C5D95"/>
    <w:rsid w:val="009D15BD"/>
    <w:rsid w:val="009D2B3C"/>
    <w:rsid w:val="009D6F2D"/>
    <w:rsid w:val="009D76A5"/>
    <w:rsid w:val="009D7EF7"/>
    <w:rsid w:val="009E03AC"/>
    <w:rsid w:val="009E39E0"/>
    <w:rsid w:val="009E6317"/>
    <w:rsid w:val="009E65FF"/>
    <w:rsid w:val="009E6E4E"/>
    <w:rsid w:val="009E7185"/>
    <w:rsid w:val="009F11FF"/>
    <w:rsid w:val="009F1AEC"/>
    <w:rsid w:val="009F2788"/>
    <w:rsid w:val="009F356D"/>
    <w:rsid w:val="009F4AD2"/>
    <w:rsid w:val="009F673D"/>
    <w:rsid w:val="00A0194C"/>
    <w:rsid w:val="00A02314"/>
    <w:rsid w:val="00A03AA6"/>
    <w:rsid w:val="00A072E0"/>
    <w:rsid w:val="00A07AF4"/>
    <w:rsid w:val="00A141BB"/>
    <w:rsid w:val="00A14281"/>
    <w:rsid w:val="00A1571A"/>
    <w:rsid w:val="00A2260D"/>
    <w:rsid w:val="00A23A4D"/>
    <w:rsid w:val="00A23B77"/>
    <w:rsid w:val="00A23C7A"/>
    <w:rsid w:val="00A23CE1"/>
    <w:rsid w:val="00A245E6"/>
    <w:rsid w:val="00A323C7"/>
    <w:rsid w:val="00A34082"/>
    <w:rsid w:val="00A3707F"/>
    <w:rsid w:val="00A37ABF"/>
    <w:rsid w:val="00A40A93"/>
    <w:rsid w:val="00A40D56"/>
    <w:rsid w:val="00A4187A"/>
    <w:rsid w:val="00A429AA"/>
    <w:rsid w:val="00A4368D"/>
    <w:rsid w:val="00A4626C"/>
    <w:rsid w:val="00A50E5C"/>
    <w:rsid w:val="00A54453"/>
    <w:rsid w:val="00A55349"/>
    <w:rsid w:val="00A56E74"/>
    <w:rsid w:val="00A60708"/>
    <w:rsid w:val="00A62F6C"/>
    <w:rsid w:val="00A71D45"/>
    <w:rsid w:val="00A74E86"/>
    <w:rsid w:val="00A767AD"/>
    <w:rsid w:val="00A76862"/>
    <w:rsid w:val="00A87A17"/>
    <w:rsid w:val="00A87DCF"/>
    <w:rsid w:val="00A913D4"/>
    <w:rsid w:val="00A9158B"/>
    <w:rsid w:val="00A94E3C"/>
    <w:rsid w:val="00A96C3A"/>
    <w:rsid w:val="00A97C8F"/>
    <w:rsid w:val="00AA001C"/>
    <w:rsid w:val="00AA0CFA"/>
    <w:rsid w:val="00AA39D4"/>
    <w:rsid w:val="00AA52F5"/>
    <w:rsid w:val="00AA5844"/>
    <w:rsid w:val="00AB1209"/>
    <w:rsid w:val="00AB3FF1"/>
    <w:rsid w:val="00AB4C90"/>
    <w:rsid w:val="00AB5600"/>
    <w:rsid w:val="00AC2669"/>
    <w:rsid w:val="00AC4330"/>
    <w:rsid w:val="00AC794C"/>
    <w:rsid w:val="00AD0877"/>
    <w:rsid w:val="00AD0ACF"/>
    <w:rsid w:val="00AD0C6E"/>
    <w:rsid w:val="00AD2A41"/>
    <w:rsid w:val="00AD3069"/>
    <w:rsid w:val="00AD7805"/>
    <w:rsid w:val="00AE6C7D"/>
    <w:rsid w:val="00AF3074"/>
    <w:rsid w:val="00AF4F2B"/>
    <w:rsid w:val="00AF6CAD"/>
    <w:rsid w:val="00B020DE"/>
    <w:rsid w:val="00B02EF9"/>
    <w:rsid w:val="00B0325B"/>
    <w:rsid w:val="00B10FBE"/>
    <w:rsid w:val="00B15FDF"/>
    <w:rsid w:val="00B20A99"/>
    <w:rsid w:val="00B23E4C"/>
    <w:rsid w:val="00B24DCE"/>
    <w:rsid w:val="00B2793B"/>
    <w:rsid w:val="00B30006"/>
    <w:rsid w:val="00B322E4"/>
    <w:rsid w:val="00B32C3D"/>
    <w:rsid w:val="00B33DFA"/>
    <w:rsid w:val="00B4642B"/>
    <w:rsid w:val="00B4767A"/>
    <w:rsid w:val="00B50A49"/>
    <w:rsid w:val="00B5290D"/>
    <w:rsid w:val="00B5633B"/>
    <w:rsid w:val="00B565DE"/>
    <w:rsid w:val="00B600B6"/>
    <w:rsid w:val="00B611A7"/>
    <w:rsid w:val="00B62E1B"/>
    <w:rsid w:val="00B65285"/>
    <w:rsid w:val="00B71F85"/>
    <w:rsid w:val="00B72218"/>
    <w:rsid w:val="00B736BF"/>
    <w:rsid w:val="00B74BD1"/>
    <w:rsid w:val="00B75849"/>
    <w:rsid w:val="00B76967"/>
    <w:rsid w:val="00B76D67"/>
    <w:rsid w:val="00B82793"/>
    <w:rsid w:val="00B82C1B"/>
    <w:rsid w:val="00B868FE"/>
    <w:rsid w:val="00B91085"/>
    <w:rsid w:val="00B96C50"/>
    <w:rsid w:val="00B973C6"/>
    <w:rsid w:val="00B97B00"/>
    <w:rsid w:val="00BA49E0"/>
    <w:rsid w:val="00BA7326"/>
    <w:rsid w:val="00BB169F"/>
    <w:rsid w:val="00BB18A1"/>
    <w:rsid w:val="00BB3AB8"/>
    <w:rsid w:val="00BB6137"/>
    <w:rsid w:val="00BC26F7"/>
    <w:rsid w:val="00BC3AC5"/>
    <w:rsid w:val="00BD14AD"/>
    <w:rsid w:val="00BD349F"/>
    <w:rsid w:val="00BD4850"/>
    <w:rsid w:val="00BD6237"/>
    <w:rsid w:val="00BE24B0"/>
    <w:rsid w:val="00BE260E"/>
    <w:rsid w:val="00BE2BE2"/>
    <w:rsid w:val="00BE2C5C"/>
    <w:rsid w:val="00BE2F5A"/>
    <w:rsid w:val="00BE5C1B"/>
    <w:rsid w:val="00BF115B"/>
    <w:rsid w:val="00BF1ECD"/>
    <w:rsid w:val="00BF278B"/>
    <w:rsid w:val="00BF2E5B"/>
    <w:rsid w:val="00BF320F"/>
    <w:rsid w:val="00BF3AB6"/>
    <w:rsid w:val="00C00BB8"/>
    <w:rsid w:val="00C03A9F"/>
    <w:rsid w:val="00C077B5"/>
    <w:rsid w:val="00C07FEC"/>
    <w:rsid w:val="00C124A4"/>
    <w:rsid w:val="00C162EB"/>
    <w:rsid w:val="00C222C9"/>
    <w:rsid w:val="00C313DE"/>
    <w:rsid w:val="00C33DED"/>
    <w:rsid w:val="00C36ADB"/>
    <w:rsid w:val="00C43B1D"/>
    <w:rsid w:val="00C4526F"/>
    <w:rsid w:val="00C4610F"/>
    <w:rsid w:val="00C473E7"/>
    <w:rsid w:val="00C503F1"/>
    <w:rsid w:val="00C51D70"/>
    <w:rsid w:val="00C54324"/>
    <w:rsid w:val="00C55462"/>
    <w:rsid w:val="00C56311"/>
    <w:rsid w:val="00C5716F"/>
    <w:rsid w:val="00C574BE"/>
    <w:rsid w:val="00C63AD8"/>
    <w:rsid w:val="00C65638"/>
    <w:rsid w:val="00C668E3"/>
    <w:rsid w:val="00C67E19"/>
    <w:rsid w:val="00C67FB6"/>
    <w:rsid w:val="00C71C07"/>
    <w:rsid w:val="00C8077F"/>
    <w:rsid w:val="00C85F74"/>
    <w:rsid w:val="00C914BC"/>
    <w:rsid w:val="00CA111B"/>
    <w:rsid w:val="00CA33FE"/>
    <w:rsid w:val="00CA4124"/>
    <w:rsid w:val="00CA57D5"/>
    <w:rsid w:val="00CB7F7C"/>
    <w:rsid w:val="00CC489E"/>
    <w:rsid w:val="00CC6CA0"/>
    <w:rsid w:val="00CD0FD6"/>
    <w:rsid w:val="00CD1141"/>
    <w:rsid w:val="00CD15AB"/>
    <w:rsid w:val="00CD1800"/>
    <w:rsid w:val="00CD733D"/>
    <w:rsid w:val="00CD7458"/>
    <w:rsid w:val="00CE304C"/>
    <w:rsid w:val="00CE36F3"/>
    <w:rsid w:val="00CE443E"/>
    <w:rsid w:val="00CE74E7"/>
    <w:rsid w:val="00CE7F7D"/>
    <w:rsid w:val="00CF2CC0"/>
    <w:rsid w:val="00CF6AC5"/>
    <w:rsid w:val="00D01342"/>
    <w:rsid w:val="00D01A72"/>
    <w:rsid w:val="00D0401D"/>
    <w:rsid w:val="00D04CF0"/>
    <w:rsid w:val="00D069F7"/>
    <w:rsid w:val="00D07D82"/>
    <w:rsid w:val="00D1015D"/>
    <w:rsid w:val="00D10650"/>
    <w:rsid w:val="00D1468E"/>
    <w:rsid w:val="00D200A6"/>
    <w:rsid w:val="00D222A1"/>
    <w:rsid w:val="00D2634D"/>
    <w:rsid w:val="00D27C4C"/>
    <w:rsid w:val="00D36EE7"/>
    <w:rsid w:val="00D416C1"/>
    <w:rsid w:val="00D43852"/>
    <w:rsid w:val="00D43FBB"/>
    <w:rsid w:val="00D5078D"/>
    <w:rsid w:val="00D54715"/>
    <w:rsid w:val="00D575B0"/>
    <w:rsid w:val="00D604F4"/>
    <w:rsid w:val="00D60EFB"/>
    <w:rsid w:val="00D61CBF"/>
    <w:rsid w:val="00D62A28"/>
    <w:rsid w:val="00D631FB"/>
    <w:rsid w:val="00D65DEA"/>
    <w:rsid w:val="00D75280"/>
    <w:rsid w:val="00D76F13"/>
    <w:rsid w:val="00D76F7F"/>
    <w:rsid w:val="00D77A40"/>
    <w:rsid w:val="00D80F9A"/>
    <w:rsid w:val="00D81200"/>
    <w:rsid w:val="00D8215F"/>
    <w:rsid w:val="00D854EB"/>
    <w:rsid w:val="00D91C34"/>
    <w:rsid w:val="00D91CC3"/>
    <w:rsid w:val="00D9292C"/>
    <w:rsid w:val="00D96A48"/>
    <w:rsid w:val="00D96AA0"/>
    <w:rsid w:val="00DA2A8C"/>
    <w:rsid w:val="00DA3620"/>
    <w:rsid w:val="00DA6468"/>
    <w:rsid w:val="00DA6AE0"/>
    <w:rsid w:val="00DB0BB7"/>
    <w:rsid w:val="00DB4056"/>
    <w:rsid w:val="00DB6FE3"/>
    <w:rsid w:val="00DB76E3"/>
    <w:rsid w:val="00DC2C7E"/>
    <w:rsid w:val="00DC77DE"/>
    <w:rsid w:val="00DD03AE"/>
    <w:rsid w:val="00DD155A"/>
    <w:rsid w:val="00DD3084"/>
    <w:rsid w:val="00DD5AA3"/>
    <w:rsid w:val="00DE20A6"/>
    <w:rsid w:val="00DE2A64"/>
    <w:rsid w:val="00DE2F34"/>
    <w:rsid w:val="00DE5C36"/>
    <w:rsid w:val="00DE5ECD"/>
    <w:rsid w:val="00DE7F50"/>
    <w:rsid w:val="00DF54A1"/>
    <w:rsid w:val="00E01B87"/>
    <w:rsid w:val="00E07EA1"/>
    <w:rsid w:val="00E145CE"/>
    <w:rsid w:val="00E14CBE"/>
    <w:rsid w:val="00E16E06"/>
    <w:rsid w:val="00E207E8"/>
    <w:rsid w:val="00E26100"/>
    <w:rsid w:val="00E3626F"/>
    <w:rsid w:val="00E4028C"/>
    <w:rsid w:val="00E419CA"/>
    <w:rsid w:val="00E44AA0"/>
    <w:rsid w:val="00E45222"/>
    <w:rsid w:val="00E46DD7"/>
    <w:rsid w:val="00E50085"/>
    <w:rsid w:val="00E50404"/>
    <w:rsid w:val="00E52447"/>
    <w:rsid w:val="00E529C2"/>
    <w:rsid w:val="00E553BC"/>
    <w:rsid w:val="00E55FA4"/>
    <w:rsid w:val="00E56AE0"/>
    <w:rsid w:val="00E57652"/>
    <w:rsid w:val="00E626A9"/>
    <w:rsid w:val="00E64A92"/>
    <w:rsid w:val="00E6782F"/>
    <w:rsid w:val="00E71C7B"/>
    <w:rsid w:val="00E7212B"/>
    <w:rsid w:val="00E73186"/>
    <w:rsid w:val="00E754ED"/>
    <w:rsid w:val="00E758D9"/>
    <w:rsid w:val="00E778A2"/>
    <w:rsid w:val="00E77B26"/>
    <w:rsid w:val="00E8134B"/>
    <w:rsid w:val="00E81ABC"/>
    <w:rsid w:val="00E84B74"/>
    <w:rsid w:val="00E856A8"/>
    <w:rsid w:val="00E862E9"/>
    <w:rsid w:val="00E86643"/>
    <w:rsid w:val="00E91E26"/>
    <w:rsid w:val="00E932CB"/>
    <w:rsid w:val="00E9402D"/>
    <w:rsid w:val="00E95165"/>
    <w:rsid w:val="00E9620F"/>
    <w:rsid w:val="00E975CE"/>
    <w:rsid w:val="00EA1205"/>
    <w:rsid w:val="00EA26ED"/>
    <w:rsid w:val="00EA2EEF"/>
    <w:rsid w:val="00EB3245"/>
    <w:rsid w:val="00EC2BAF"/>
    <w:rsid w:val="00EC2E72"/>
    <w:rsid w:val="00EC5CE1"/>
    <w:rsid w:val="00EC6219"/>
    <w:rsid w:val="00ED184B"/>
    <w:rsid w:val="00ED233F"/>
    <w:rsid w:val="00ED6AF0"/>
    <w:rsid w:val="00ED6E13"/>
    <w:rsid w:val="00EE47ED"/>
    <w:rsid w:val="00EE4BC3"/>
    <w:rsid w:val="00EE558F"/>
    <w:rsid w:val="00EE7262"/>
    <w:rsid w:val="00EF1BC7"/>
    <w:rsid w:val="00EF2E4C"/>
    <w:rsid w:val="00EF3074"/>
    <w:rsid w:val="00EF3F84"/>
    <w:rsid w:val="00EF493F"/>
    <w:rsid w:val="00EF7209"/>
    <w:rsid w:val="00F024FF"/>
    <w:rsid w:val="00F04F84"/>
    <w:rsid w:val="00F13FDC"/>
    <w:rsid w:val="00F153AE"/>
    <w:rsid w:val="00F17DF2"/>
    <w:rsid w:val="00F229A1"/>
    <w:rsid w:val="00F256CC"/>
    <w:rsid w:val="00F30916"/>
    <w:rsid w:val="00F3540B"/>
    <w:rsid w:val="00F3661B"/>
    <w:rsid w:val="00F36E6E"/>
    <w:rsid w:val="00F36EE2"/>
    <w:rsid w:val="00F403A8"/>
    <w:rsid w:val="00F47789"/>
    <w:rsid w:val="00F52A3B"/>
    <w:rsid w:val="00F548D9"/>
    <w:rsid w:val="00F60250"/>
    <w:rsid w:val="00F612C0"/>
    <w:rsid w:val="00F638B3"/>
    <w:rsid w:val="00F6393C"/>
    <w:rsid w:val="00F63C65"/>
    <w:rsid w:val="00F727C3"/>
    <w:rsid w:val="00F72FF2"/>
    <w:rsid w:val="00F758D1"/>
    <w:rsid w:val="00F82362"/>
    <w:rsid w:val="00F83309"/>
    <w:rsid w:val="00F83BC8"/>
    <w:rsid w:val="00F84291"/>
    <w:rsid w:val="00F8701F"/>
    <w:rsid w:val="00F8727A"/>
    <w:rsid w:val="00F90AC8"/>
    <w:rsid w:val="00F9448C"/>
    <w:rsid w:val="00F954FF"/>
    <w:rsid w:val="00F96564"/>
    <w:rsid w:val="00FA2857"/>
    <w:rsid w:val="00FA37F9"/>
    <w:rsid w:val="00FA6DAA"/>
    <w:rsid w:val="00FA6F42"/>
    <w:rsid w:val="00FA7AD8"/>
    <w:rsid w:val="00FA7AE6"/>
    <w:rsid w:val="00FB1448"/>
    <w:rsid w:val="00FB6347"/>
    <w:rsid w:val="00FC2429"/>
    <w:rsid w:val="00FC35BE"/>
    <w:rsid w:val="00FC4680"/>
    <w:rsid w:val="00FC51C7"/>
    <w:rsid w:val="00FC58C4"/>
    <w:rsid w:val="00FC5C56"/>
    <w:rsid w:val="00FD266B"/>
    <w:rsid w:val="00FD2A5D"/>
    <w:rsid w:val="00FD2E24"/>
    <w:rsid w:val="00FD2FC8"/>
    <w:rsid w:val="00FD7330"/>
    <w:rsid w:val="00FE1C23"/>
    <w:rsid w:val="00FE57BF"/>
    <w:rsid w:val="00FF019F"/>
    <w:rsid w:val="00FF101F"/>
    <w:rsid w:val="00FF40E1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1B6AD05"/>
  <w15:docId w15:val="{1D734750-FAAD-43FE-A6CB-4C576FCA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0BE4"/>
    <w:pPr>
      <w:spacing w:after="200" w:line="276" w:lineRule="auto"/>
    </w:pPr>
    <w:rPr>
      <w:sz w:val="22"/>
      <w:szCs w:val="22"/>
      <w:lang w:eastAsia="en-US" w:bidi="en-US"/>
    </w:rPr>
  </w:style>
  <w:style w:type="paragraph" w:styleId="Heading1">
    <w:name w:val="heading 1"/>
    <w:aliases w:val="I"/>
    <w:basedOn w:val="Normal"/>
    <w:next w:val="Normal"/>
    <w:link w:val="Heading1Char"/>
    <w:uiPriority w:val="9"/>
    <w:qFormat/>
    <w:rsid w:val="00990BE4"/>
    <w:pPr>
      <w:spacing w:before="480" w:after="0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aliases w:val="1,제목2"/>
    <w:basedOn w:val="Normal"/>
    <w:next w:val="Normal"/>
    <w:link w:val="Heading2Char"/>
    <w:uiPriority w:val="9"/>
    <w:unhideWhenUsed/>
    <w:qFormat/>
    <w:rsid w:val="00990BE4"/>
    <w:pPr>
      <w:spacing w:before="200" w:after="0"/>
      <w:outlineLvl w:val="1"/>
    </w:pPr>
    <w:rPr>
      <w:b/>
      <w:bCs/>
      <w:sz w:val="26"/>
      <w:szCs w:val="26"/>
    </w:rPr>
  </w:style>
  <w:style w:type="paragraph" w:styleId="Heading3">
    <w:name w:val="heading 3"/>
    <w:aliases w:val="가,제목3"/>
    <w:basedOn w:val="Normal"/>
    <w:next w:val="Normal"/>
    <w:link w:val="Heading3Char"/>
    <w:uiPriority w:val="9"/>
    <w:unhideWhenUsed/>
    <w:qFormat/>
    <w:rsid w:val="00990BE4"/>
    <w:pPr>
      <w:spacing w:before="200" w:after="0" w:line="271" w:lineRule="auto"/>
      <w:outlineLvl w:val="2"/>
    </w:pPr>
    <w:rPr>
      <w:b/>
      <w:bCs/>
    </w:rPr>
  </w:style>
  <w:style w:type="paragraph" w:styleId="Heading4">
    <w:name w:val="heading 4"/>
    <w:aliases w:val="1),제목4"/>
    <w:basedOn w:val="Normal"/>
    <w:next w:val="Normal"/>
    <w:link w:val="Heading4Char"/>
    <w:uiPriority w:val="9"/>
    <w:unhideWhenUsed/>
    <w:qFormat/>
    <w:rsid w:val="00990BE4"/>
    <w:pPr>
      <w:spacing w:before="200" w:after="0"/>
      <w:outlineLvl w:val="3"/>
    </w:pPr>
    <w:rPr>
      <w:b/>
      <w:bCs/>
      <w:i/>
      <w:iCs/>
    </w:rPr>
  </w:style>
  <w:style w:type="paragraph" w:styleId="Heading5">
    <w:name w:val="heading 5"/>
    <w:aliases w:val="가),제목5"/>
    <w:basedOn w:val="Normal"/>
    <w:next w:val="Normal"/>
    <w:link w:val="Heading5Char"/>
    <w:uiPriority w:val="9"/>
    <w:unhideWhenUsed/>
    <w:qFormat/>
    <w:rsid w:val="00990BE4"/>
    <w:pPr>
      <w:spacing w:before="200" w:after="0"/>
      <w:outlineLvl w:val="4"/>
    </w:pPr>
    <w:rPr>
      <w:b/>
      <w:bCs/>
      <w:color w:val="7F7F7F"/>
    </w:rPr>
  </w:style>
  <w:style w:type="paragraph" w:styleId="Heading6">
    <w:name w:val="heading 6"/>
    <w:aliases w:val="(1)"/>
    <w:basedOn w:val="Normal"/>
    <w:next w:val="Normal"/>
    <w:link w:val="Heading6Char"/>
    <w:uiPriority w:val="9"/>
    <w:unhideWhenUsed/>
    <w:qFormat/>
    <w:rsid w:val="00990BE4"/>
    <w:pPr>
      <w:spacing w:after="0" w:line="271" w:lineRule="auto"/>
      <w:outlineLvl w:val="5"/>
    </w:pPr>
    <w:rPr>
      <w:b/>
      <w:bCs/>
      <w:i/>
      <w:iCs/>
      <w:color w:val="7F7F7F"/>
    </w:rPr>
  </w:style>
  <w:style w:type="paragraph" w:styleId="Heading7">
    <w:name w:val="heading 7"/>
    <w:aliases w:val="(가)"/>
    <w:basedOn w:val="Normal"/>
    <w:next w:val="Normal"/>
    <w:link w:val="Heading7Char"/>
    <w:uiPriority w:val="9"/>
    <w:unhideWhenUsed/>
    <w:qFormat/>
    <w:rsid w:val="00990BE4"/>
    <w:pPr>
      <w:spacing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90BE4"/>
    <w:pPr>
      <w:spacing w:after="0"/>
      <w:outlineLvl w:val="7"/>
    </w:pPr>
    <w:rPr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90BE4"/>
    <w:pPr>
      <w:spacing w:after="0"/>
      <w:outlineLvl w:val="8"/>
    </w:pPr>
    <w:rPr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aliases w:val="제안2"/>
    <w:basedOn w:val="Normal"/>
    <w:rsid w:val="00390527"/>
    <w:pPr>
      <w:spacing w:before="240"/>
      <w:ind w:left="1440"/>
    </w:pPr>
  </w:style>
  <w:style w:type="paragraph" w:styleId="FootnoteText">
    <w:name w:val="footnote text"/>
    <w:basedOn w:val="Normal"/>
    <w:semiHidden/>
    <w:rsid w:val="00390527"/>
    <w:pPr>
      <w:spacing w:before="240"/>
      <w:ind w:left="1440"/>
    </w:pPr>
  </w:style>
  <w:style w:type="character" w:styleId="FootnoteReference">
    <w:name w:val="footnote reference"/>
    <w:basedOn w:val="DefaultParagraphFont"/>
    <w:semiHidden/>
    <w:rsid w:val="00390527"/>
    <w:rPr>
      <w:rFonts w:ascii="BatangChe" w:eastAsia="BatangChe" w:hAnsi="BatangChe"/>
      <w:position w:val="6"/>
      <w:sz w:val="16"/>
    </w:rPr>
  </w:style>
  <w:style w:type="paragraph" w:styleId="TableofFigures">
    <w:name w:val="table of figures"/>
    <w:basedOn w:val="Normal"/>
    <w:next w:val="Normal"/>
    <w:semiHidden/>
    <w:rsid w:val="00390527"/>
    <w:pPr>
      <w:ind w:left="400" w:hanging="400"/>
    </w:pPr>
    <w:rPr>
      <w:rFonts w:ascii="Times New Roman" w:hAnsi="Times New Roman"/>
      <w:smallCaps/>
    </w:rPr>
  </w:style>
  <w:style w:type="paragraph" w:styleId="Header">
    <w:name w:val="header"/>
    <w:basedOn w:val="Normal"/>
    <w:link w:val="HeaderChar"/>
    <w:uiPriority w:val="99"/>
    <w:rsid w:val="00390527"/>
    <w:pPr>
      <w:tabs>
        <w:tab w:val="center" w:pos="4252"/>
        <w:tab w:val="right" w:pos="8504"/>
      </w:tabs>
      <w:snapToGrid w:val="0"/>
    </w:pPr>
  </w:style>
  <w:style w:type="paragraph" w:customStyle="1" w:styleId="a0">
    <w:name w:val="머리글/바닥글"/>
    <w:basedOn w:val="Normal"/>
    <w:rsid w:val="00390527"/>
    <w:pPr>
      <w:pBdr>
        <w:bottom w:val="single" w:sz="12" w:space="1" w:color="auto"/>
      </w:pBdr>
      <w:tabs>
        <w:tab w:val="left" w:pos="180"/>
        <w:tab w:val="center" w:pos="4252"/>
        <w:tab w:val="right" w:pos="9000"/>
      </w:tabs>
      <w:overflowPunct w:val="0"/>
      <w:autoSpaceDE w:val="0"/>
      <w:autoSpaceDN w:val="0"/>
      <w:spacing w:line="240" w:lineRule="atLeast"/>
      <w:textAlignment w:val="bottom"/>
    </w:pPr>
  </w:style>
  <w:style w:type="paragraph" w:styleId="Footer">
    <w:name w:val="footer"/>
    <w:basedOn w:val="Normal"/>
    <w:link w:val="FooterChar"/>
    <w:uiPriority w:val="99"/>
    <w:rsid w:val="00390527"/>
    <w:pPr>
      <w:tabs>
        <w:tab w:val="center" w:pos="4252"/>
        <w:tab w:val="right" w:pos="8504"/>
      </w:tabs>
      <w:snapToGrid w:val="0"/>
    </w:pPr>
  </w:style>
  <w:style w:type="paragraph" w:customStyle="1" w:styleId="a1">
    <w:name w:val="머리글/바닥글(굵게)"/>
    <w:basedOn w:val="Footer"/>
    <w:rsid w:val="00390527"/>
    <w:pPr>
      <w:pBdr>
        <w:top w:val="single" w:sz="12" w:space="1" w:color="auto"/>
      </w:pBdr>
      <w:tabs>
        <w:tab w:val="center" w:pos="4500"/>
        <w:tab w:val="right" w:pos="8910"/>
      </w:tabs>
      <w:overflowPunct w:val="0"/>
      <w:autoSpaceDE w:val="0"/>
      <w:autoSpaceDN w:val="0"/>
      <w:spacing w:line="240" w:lineRule="atLeast"/>
      <w:ind w:right="360"/>
      <w:jc w:val="both"/>
      <w:textAlignment w:val="bottom"/>
    </w:pPr>
    <w:rPr>
      <w:b/>
    </w:rPr>
  </w:style>
  <w:style w:type="paragraph" w:styleId="CommentText">
    <w:name w:val="annotation text"/>
    <w:basedOn w:val="Normal"/>
    <w:semiHidden/>
    <w:rsid w:val="00390527"/>
    <w:pPr>
      <w:spacing w:line="240" w:lineRule="atLeast"/>
    </w:pPr>
    <w:rPr>
      <w:sz w:val="24"/>
    </w:rPr>
  </w:style>
  <w:style w:type="character" w:styleId="CommentReference">
    <w:name w:val="annotation reference"/>
    <w:basedOn w:val="DefaultParagraphFont"/>
    <w:semiHidden/>
    <w:rsid w:val="00390527"/>
    <w:rPr>
      <w:rFonts w:ascii="BatangChe" w:eastAsia="BatangChe" w:hAnsi="BatangChe"/>
      <w:sz w:val="16"/>
    </w:rPr>
  </w:style>
  <w:style w:type="paragraph" w:styleId="TOC1">
    <w:name w:val="toc 1"/>
    <w:basedOn w:val="Normal"/>
    <w:next w:val="Normal"/>
    <w:uiPriority w:val="39"/>
    <w:rsid w:val="001E3F9F"/>
    <w:pPr>
      <w:spacing w:before="120" w:after="120"/>
    </w:pPr>
    <w:rPr>
      <w:rFonts w:eastAsia="Arial"/>
      <w:b/>
      <w:caps/>
    </w:rPr>
  </w:style>
  <w:style w:type="paragraph" w:styleId="TOC2">
    <w:name w:val="toc 2"/>
    <w:basedOn w:val="Normal"/>
    <w:next w:val="Normal"/>
    <w:uiPriority w:val="39"/>
    <w:rsid w:val="0039052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1E3F9F"/>
    <w:pPr>
      <w:ind w:left="400"/>
    </w:pPr>
    <w:rPr>
      <w:rFonts w:ascii="Times New Roman" w:hAnsi="Times New Roman"/>
      <w:i/>
      <w:sz w:val="20"/>
    </w:rPr>
  </w:style>
  <w:style w:type="paragraph" w:styleId="TOC4">
    <w:name w:val="toc 4"/>
    <w:basedOn w:val="Normal"/>
    <w:next w:val="Normal"/>
    <w:autoRedefine/>
    <w:semiHidden/>
    <w:rsid w:val="00390527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autoRedefine/>
    <w:semiHidden/>
    <w:rsid w:val="00390527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autoRedefine/>
    <w:semiHidden/>
    <w:rsid w:val="00390527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autoRedefine/>
    <w:semiHidden/>
    <w:rsid w:val="00390527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autoRedefine/>
    <w:semiHidden/>
    <w:rsid w:val="00390527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autoRedefine/>
    <w:semiHidden/>
    <w:rsid w:val="00390527"/>
    <w:pPr>
      <w:ind w:left="1600"/>
    </w:pPr>
    <w:rPr>
      <w:rFonts w:ascii="Times New Roman" w:hAnsi="Times New Roman"/>
      <w:sz w:val="18"/>
    </w:rPr>
  </w:style>
  <w:style w:type="paragraph" w:customStyle="1" w:styleId="a2">
    <w:name w:val="목차제목"/>
    <w:basedOn w:val="Normal"/>
    <w:rsid w:val="00390527"/>
    <w:pPr>
      <w:pBdr>
        <w:bottom w:val="single" w:sz="12" w:space="0" w:color="auto"/>
      </w:pBd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overflowPunct w:val="0"/>
      <w:autoSpaceDE w:val="0"/>
      <w:autoSpaceDN w:val="0"/>
      <w:spacing w:line="240" w:lineRule="atLeast"/>
      <w:jc w:val="center"/>
      <w:textAlignment w:val="bottom"/>
    </w:pPr>
    <w:rPr>
      <w:b/>
      <w:sz w:val="24"/>
    </w:rPr>
  </w:style>
  <w:style w:type="paragraph" w:styleId="DocumentMap">
    <w:name w:val="Document Map"/>
    <w:basedOn w:val="Normal"/>
    <w:semiHidden/>
    <w:rsid w:val="00390527"/>
    <w:pPr>
      <w:shd w:val="clear" w:color="auto" w:fill="000080"/>
    </w:pPr>
    <w:rPr>
      <w:rFonts w:eastAsia="DotumChe"/>
    </w:rPr>
  </w:style>
  <w:style w:type="paragraph" w:customStyle="1" w:styleId="a3">
    <w:name w:val="본문(내용)"/>
    <w:basedOn w:val="Normal"/>
    <w:rsid w:val="00390527"/>
    <w:pPr>
      <w:ind w:left="709"/>
    </w:pPr>
  </w:style>
  <w:style w:type="paragraph" w:customStyle="1" w:styleId="a">
    <w:name w:val="불렛"/>
    <w:basedOn w:val="Normal"/>
    <w:rsid w:val="00390527"/>
    <w:pPr>
      <w:numPr>
        <w:numId w:val="2"/>
      </w:numPr>
    </w:pPr>
  </w:style>
  <w:style w:type="paragraph" w:styleId="Index1">
    <w:name w:val="index 1"/>
    <w:basedOn w:val="Normal"/>
    <w:next w:val="Normal"/>
    <w:autoRedefine/>
    <w:semiHidden/>
    <w:rsid w:val="00390527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390527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390527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390527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390527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390527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390527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390527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390527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390527"/>
    <w:pPr>
      <w:spacing w:before="120" w:after="120"/>
    </w:pPr>
    <w:rPr>
      <w:b/>
      <w:i/>
    </w:rPr>
  </w:style>
  <w:style w:type="paragraph" w:customStyle="1" w:styleId="1">
    <w:name w:val="유형1"/>
    <w:basedOn w:val="Normal"/>
    <w:rsid w:val="00390527"/>
    <w:pPr>
      <w:jc w:val="center"/>
    </w:pPr>
  </w:style>
  <w:style w:type="character" w:styleId="LineNumber">
    <w:name w:val="line number"/>
    <w:basedOn w:val="DefaultParagraphFont"/>
    <w:rsid w:val="00390527"/>
    <w:rPr>
      <w:rFonts w:ascii="BatangChe" w:eastAsia="BatangChe" w:hAnsi="BatangChe"/>
    </w:rPr>
  </w:style>
  <w:style w:type="character" w:styleId="PageNumber">
    <w:name w:val="page number"/>
    <w:basedOn w:val="DefaultParagraphFont"/>
    <w:rsid w:val="00390527"/>
    <w:rPr>
      <w:rFonts w:ascii="BatangChe" w:eastAsia="BatangChe" w:hAnsi="BatangChe"/>
    </w:rPr>
  </w:style>
  <w:style w:type="paragraph" w:customStyle="1" w:styleId="a4">
    <w:name w:val="표내용(가운데)"/>
    <w:basedOn w:val="Normal"/>
    <w:rsid w:val="00390527"/>
    <w:pPr>
      <w:jc w:val="center"/>
    </w:pPr>
  </w:style>
  <w:style w:type="paragraph" w:customStyle="1" w:styleId="a5">
    <w:name w:val="표내용(혼합)"/>
    <w:basedOn w:val="Normal"/>
    <w:rsid w:val="00390527"/>
  </w:style>
  <w:style w:type="paragraph" w:customStyle="1" w:styleId="a6">
    <w:name w:val="표제목"/>
    <w:basedOn w:val="Normal"/>
    <w:rsid w:val="00390527"/>
    <w:pPr>
      <w:tabs>
        <w:tab w:val="left" w:pos="568"/>
      </w:tabs>
      <w:spacing w:before="240" w:after="240" w:line="320" w:lineRule="atLeast"/>
      <w:jc w:val="center"/>
    </w:pPr>
    <w:rPr>
      <w:rFonts w:ascii="GulimChe"/>
    </w:rPr>
  </w:style>
  <w:style w:type="paragraph" w:customStyle="1" w:styleId="a7">
    <w:name w:val="표지제목(고객명)"/>
    <w:basedOn w:val="Normal"/>
    <w:rsid w:val="00390527"/>
    <w:pPr>
      <w:overflowPunct w:val="0"/>
      <w:autoSpaceDE w:val="0"/>
      <w:autoSpaceDN w:val="0"/>
      <w:spacing w:line="240" w:lineRule="atLeast"/>
      <w:jc w:val="right"/>
      <w:textAlignment w:val="bottom"/>
    </w:pPr>
    <w:rPr>
      <w:b/>
      <w:sz w:val="40"/>
    </w:rPr>
  </w:style>
  <w:style w:type="paragraph" w:customStyle="1" w:styleId="a8">
    <w:name w:val="표지제목(문서명)"/>
    <w:basedOn w:val="Normal"/>
    <w:rsid w:val="00390527"/>
    <w:pPr>
      <w:overflowPunct w:val="0"/>
      <w:autoSpaceDE w:val="0"/>
      <w:autoSpaceDN w:val="0"/>
      <w:spacing w:line="240" w:lineRule="atLeast"/>
      <w:jc w:val="right"/>
      <w:textAlignment w:val="bottom"/>
    </w:pPr>
    <w:rPr>
      <w:b/>
      <w:sz w:val="40"/>
    </w:rPr>
  </w:style>
  <w:style w:type="paragraph" w:customStyle="1" w:styleId="a9">
    <w:name w:val="표지제목(프로젝트명)"/>
    <w:basedOn w:val="Normal"/>
    <w:rsid w:val="00390527"/>
    <w:pPr>
      <w:overflowPunct w:val="0"/>
      <w:autoSpaceDE w:val="0"/>
      <w:autoSpaceDN w:val="0"/>
      <w:spacing w:line="240" w:lineRule="atLeast"/>
      <w:jc w:val="right"/>
      <w:textAlignment w:val="bottom"/>
    </w:pPr>
    <w:rPr>
      <w:b/>
      <w:sz w:val="40"/>
    </w:rPr>
  </w:style>
  <w:style w:type="paragraph" w:customStyle="1" w:styleId="aa">
    <w:name w:val="머리글(보통)"/>
    <w:basedOn w:val="Normal"/>
    <w:autoRedefine/>
    <w:rsid w:val="00390527"/>
    <w:pPr>
      <w:pBdr>
        <w:bottom w:val="single" w:sz="12" w:space="1" w:color="auto"/>
      </w:pBdr>
      <w:tabs>
        <w:tab w:val="left" w:pos="180"/>
        <w:tab w:val="center" w:pos="4252"/>
        <w:tab w:val="right" w:pos="9000"/>
      </w:tabs>
      <w:overflowPunct w:val="0"/>
      <w:autoSpaceDE w:val="0"/>
      <w:autoSpaceDN w:val="0"/>
      <w:spacing w:line="240" w:lineRule="atLeast"/>
      <w:textAlignment w:val="bottom"/>
    </w:pPr>
    <w:rPr>
      <w:rFonts w:ascii="Univers" w:eastAsia="DotumChe" w:hAnsi="Univers"/>
    </w:rPr>
  </w:style>
  <w:style w:type="paragraph" w:customStyle="1" w:styleId="ab">
    <w:name w:val="바닥글(굵게)"/>
    <w:basedOn w:val="Normal"/>
    <w:autoRedefine/>
    <w:rsid w:val="00390527"/>
    <w:pPr>
      <w:pBdr>
        <w:top w:val="single" w:sz="12" w:space="1" w:color="auto"/>
      </w:pBdr>
      <w:tabs>
        <w:tab w:val="center" w:pos="4320"/>
        <w:tab w:val="center" w:pos="4500"/>
        <w:tab w:val="right" w:pos="8640"/>
        <w:tab w:val="right" w:pos="8910"/>
      </w:tabs>
      <w:overflowPunct w:val="0"/>
      <w:autoSpaceDE w:val="0"/>
      <w:autoSpaceDN w:val="0"/>
      <w:spacing w:before="240" w:line="240" w:lineRule="atLeast"/>
      <w:textAlignment w:val="bottom"/>
    </w:pPr>
    <w:rPr>
      <w:rFonts w:ascii="Univers" w:eastAsia="DotumChe" w:hAnsi="Univers"/>
      <w:b/>
    </w:rPr>
  </w:style>
  <w:style w:type="paragraph" w:customStyle="1" w:styleId="check">
    <w:name w:val="불렛(check)"/>
    <w:basedOn w:val="a"/>
    <w:autoRedefine/>
    <w:rsid w:val="00390527"/>
    <w:pPr>
      <w:numPr>
        <w:numId w:val="1"/>
      </w:numPr>
      <w:tabs>
        <w:tab w:val="clear" w:pos="1636"/>
        <w:tab w:val="num" w:pos="1000"/>
      </w:tabs>
      <w:ind w:left="1000"/>
    </w:pPr>
  </w:style>
  <w:style w:type="paragraph" w:customStyle="1" w:styleId="ac">
    <w:name w:val="표지(날짜)"/>
    <w:basedOn w:val="Normal"/>
    <w:rsid w:val="00390527"/>
    <w:pP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overflowPunct w:val="0"/>
      <w:autoSpaceDE w:val="0"/>
      <w:autoSpaceDN w:val="0"/>
      <w:jc w:val="right"/>
      <w:textAlignment w:val="bottom"/>
    </w:pPr>
    <w:rPr>
      <w:b/>
      <w:sz w:val="28"/>
    </w:rPr>
  </w:style>
  <w:style w:type="paragraph" w:customStyle="1" w:styleId="ad">
    <w:name w:val="표지(문서번호)"/>
    <w:basedOn w:val="Normal"/>
    <w:rsid w:val="00390527"/>
    <w:pP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overflowPunct w:val="0"/>
      <w:autoSpaceDE w:val="0"/>
      <w:autoSpaceDN w:val="0"/>
      <w:jc w:val="right"/>
      <w:textAlignment w:val="bottom"/>
    </w:pPr>
    <w:rPr>
      <w:b/>
      <w:sz w:val="28"/>
    </w:rPr>
  </w:style>
  <w:style w:type="paragraph" w:customStyle="1" w:styleId="ae">
    <w:name w:val="표지(버전)"/>
    <w:basedOn w:val="Normal"/>
    <w:rsid w:val="00390527"/>
    <w:pP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overflowPunct w:val="0"/>
      <w:autoSpaceDE w:val="0"/>
      <w:autoSpaceDN w:val="0"/>
      <w:jc w:val="right"/>
      <w:textAlignment w:val="bottom"/>
    </w:pPr>
    <w:rPr>
      <w:b/>
      <w:sz w:val="28"/>
    </w:rPr>
  </w:style>
  <w:style w:type="paragraph" w:customStyle="1" w:styleId="51">
    <w:name w:val="제목 51"/>
    <w:basedOn w:val="Normal"/>
    <w:next w:val="Normal"/>
    <w:rsid w:val="00390527"/>
    <w:pPr>
      <w:spacing w:before="240" w:after="60"/>
      <w:ind w:left="3600" w:hanging="720"/>
    </w:pPr>
    <w:rPr>
      <w:rFonts w:eastAsia="DotumChe"/>
    </w:rPr>
  </w:style>
  <w:style w:type="paragraph" w:customStyle="1" w:styleId="10">
    <w:name w:val="표준1"/>
    <w:basedOn w:val="Normal"/>
    <w:rsid w:val="00390527"/>
    <w:pPr>
      <w:spacing w:line="240" w:lineRule="atLeast"/>
      <w:ind w:left="720"/>
    </w:pPr>
    <w:rPr>
      <w:rFonts w:ascii="Times New Roman" w:hAnsi="Times New Roman"/>
      <w:sz w:val="24"/>
    </w:rPr>
  </w:style>
  <w:style w:type="paragraph" w:customStyle="1" w:styleId="Bullet2">
    <w:name w:val="Bullet 2"/>
    <w:basedOn w:val="Normal"/>
    <w:rsid w:val="00390527"/>
    <w:pPr>
      <w:tabs>
        <w:tab w:val="num" w:pos="2090"/>
      </w:tabs>
      <w:overflowPunct w:val="0"/>
      <w:autoSpaceDE w:val="0"/>
      <w:autoSpaceDN w:val="0"/>
      <w:ind w:left="2090" w:hanging="330"/>
    </w:pPr>
    <w:rPr>
      <w:rFonts w:ascii="Book Antiqua" w:eastAsia="Gulim" w:hAnsi="Book Antiqua"/>
    </w:rPr>
  </w:style>
  <w:style w:type="paragraph" w:customStyle="1" w:styleId="Bullet3">
    <w:name w:val="Bullet 3"/>
    <w:basedOn w:val="Normal"/>
    <w:rsid w:val="00390527"/>
    <w:pPr>
      <w:tabs>
        <w:tab w:val="num" w:pos="425"/>
      </w:tabs>
      <w:ind w:left="425" w:hanging="425"/>
    </w:pPr>
    <w:rPr>
      <w:rFonts w:ascii="Book Antiqua" w:eastAsia="BatangChe" w:hAnsi="Book Antiqua"/>
      <w:noProof/>
    </w:rPr>
  </w:style>
  <w:style w:type="paragraph" w:customStyle="1" w:styleId="Bullet1">
    <w:name w:val="Bullet 1"/>
    <w:basedOn w:val="Bullet3"/>
    <w:rsid w:val="00390527"/>
    <w:pPr>
      <w:tabs>
        <w:tab w:val="num" w:pos="865"/>
      </w:tabs>
      <w:ind w:left="865"/>
    </w:pPr>
    <w:rPr>
      <w:noProof w:val="0"/>
      <w:lang w:eastAsia="ko-KR"/>
    </w:rPr>
  </w:style>
  <w:style w:type="paragraph" w:customStyle="1" w:styleId="-0">
    <w:name w:val="표-제목"/>
    <w:basedOn w:val="Normal"/>
    <w:rsid w:val="00390527"/>
    <w:pPr>
      <w:jc w:val="center"/>
    </w:pPr>
    <w:rPr>
      <w:kern w:val="28"/>
    </w:rPr>
  </w:style>
  <w:style w:type="paragraph" w:customStyle="1" w:styleId="-1">
    <w:name w:val="표-본문"/>
    <w:basedOn w:val="Normal"/>
    <w:rsid w:val="00390527"/>
    <w:rPr>
      <w:rFonts w:ascii="GulimChe" w:hAnsi="Times New Roman"/>
    </w:rPr>
  </w:style>
  <w:style w:type="paragraph" w:styleId="ListBullet">
    <w:name w:val="List Bullet"/>
    <w:basedOn w:val="Normal"/>
    <w:autoRedefine/>
    <w:rsid w:val="00390527"/>
    <w:pPr>
      <w:numPr>
        <w:numId w:val="3"/>
      </w:numPr>
    </w:pPr>
    <w:rPr>
      <w:rFonts w:hAnsi="Times New Roman"/>
      <w:i/>
      <w:kern w:val="2"/>
    </w:rPr>
  </w:style>
  <w:style w:type="paragraph" w:customStyle="1" w:styleId="-">
    <w:name w:val="본문-하이픈"/>
    <w:rsid w:val="00390527"/>
    <w:pPr>
      <w:numPr>
        <w:numId w:val="4"/>
      </w:numPr>
      <w:wordWrap w:val="0"/>
      <w:spacing w:after="200" w:line="360" w:lineRule="exact"/>
      <w:jc w:val="both"/>
    </w:pPr>
    <w:rPr>
      <w:rFonts w:ascii="Arial" w:eastAsia="GulimChe" w:hAnsi="Arial"/>
      <w:sz w:val="22"/>
      <w:szCs w:val="22"/>
    </w:rPr>
  </w:style>
  <w:style w:type="paragraph" w:styleId="ListBullet2">
    <w:name w:val="List Bullet 2"/>
    <w:basedOn w:val="Normal"/>
    <w:autoRedefine/>
    <w:rsid w:val="00390527"/>
    <w:pPr>
      <w:numPr>
        <w:numId w:val="5"/>
      </w:numPr>
    </w:pPr>
    <w:rPr>
      <w:rFonts w:eastAsia="Gulim"/>
      <w:kern w:val="2"/>
    </w:rPr>
  </w:style>
  <w:style w:type="character" w:styleId="Hyperlink">
    <w:name w:val="Hyperlink"/>
    <w:basedOn w:val="DefaultParagraphFont"/>
    <w:uiPriority w:val="99"/>
    <w:rsid w:val="00390527"/>
    <w:rPr>
      <w:color w:val="0000FF"/>
      <w:u w:val="single"/>
    </w:rPr>
  </w:style>
  <w:style w:type="paragraph" w:styleId="PlainText">
    <w:name w:val="Plain Text"/>
    <w:basedOn w:val="Normal"/>
    <w:rsid w:val="00390527"/>
    <w:pPr>
      <w:spacing w:line="240" w:lineRule="auto"/>
    </w:pPr>
    <w:rPr>
      <w:rFonts w:ascii="BatangChe" w:eastAsia="BatangChe" w:hAnsi="Courier New"/>
      <w:kern w:val="2"/>
    </w:rPr>
  </w:style>
  <w:style w:type="character" w:styleId="FollowedHyperlink">
    <w:name w:val="FollowedHyperlink"/>
    <w:basedOn w:val="DefaultParagraphFont"/>
    <w:rsid w:val="00390527"/>
    <w:rPr>
      <w:color w:val="800080"/>
      <w:u w:val="single"/>
    </w:rPr>
  </w:style>
  <w:style w:type="paragraph" w:styleId="Date">
    <w:name w:val="Date"/>
    <w:basedOn w:val="Normal"/>
    <w:next w:val="Normal"/>
    <w:rsid w:val="00390527"/>
  </w:style>
  <w:style w:type="paragraph" w:styleId="BodyText">
    <w:name w:val="Body Text"/>
    <w:basedOn w:val="Normal"/>
    <w:rsid w:val="00390527"/>
    <w:pPr>
      <w:autoSpaceDE w:val="0"/>
      <w:autoSpaceDN w:val="0"/>
      <w:spacing w:line="220" w:lineRule="exact"/>
    </w:pPr>
    <w:rPr>
      <w:rFonts w:ascii="Batang" w:eastAsia="Batang" w:hAnsi="Times New Roman"/>
      <w:color w:val="000000"/>
      <w:kern w:val="2"/>
      <w:sz w:val="16"/>
      <w:szCs w:val="24"/>
    </w:rPr>
  </w:style>
  <w:style w:type="paragraph" w:styleId="Caption">
    <w:name w:val="caption"/>
    <w:basedOn w:val="Normal"/>
    <w:next w:val="Normal"/>
    <w:uiPriority w:val="35"/>
    <w:unhideWhenUsed/>
    <w:rsid w:val="00990BE4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autoRedefine/>
    <w:rsid w:val="00F63C65"/>
    <w:pPr>
      <w:spacing w:after="60" w:line="240" w:lineRule="auto"/>
    </w:pPr>
    <w:rPr>
      <w:sz w:val="16"/>
    </w:rPr>
  </w:style>
  <w:style w:type="paragraph" w:customStyle="1" w:styleId="TableHeading">
    <w:name w:val="Table Heading"/>
    <w:basedOn w:val="Normal"/>
    <w:autoRedefine/>
    <w:rsid w:val="00390527"/>
    <w:pPr>
      <w:spacing w:line="240" w:lineRule="auto"/>
      <w:jc w:val="center"/>
    </w:pPr>
    <w:rPr>
      <w:color w:val="FFFFFF"/>
    </w:rPr>
  </w:style>
  <w:style w:type="paragraph" w:customStyle="1" w:styleId="CFSBodyText">
    <w:name w:val="CFS Body Text"/>
    <w:basedOn w:val="Normal"/>
    <w:autoRedefine/>
    <w:rsid w:val="00390527"/>
    <w:pPr>
      <w:spacing w:line="240" w:lineRule="auto"/>
    </w:pPr>
  </w:style>
  <w:style w:type="paragraph" w:customStyle="1" w:styleId="CFSTitle2">
    <w:name w:val="CFS Title2"/>
    <w:basedOn w:val="Title"/>
    <w:autoRedefine/>
    <w:rsid w:val="00F63C65"/>
    <w:pPr>
      <w:spacing w:after="240"/>
      <w:jc w:val="center"/>
    </w:pPr>
    <w:rPr>
      <w:rFonts w:ascii="Gulim" w:eastAsia="Gulim" w:hAnsi="Gulim"/>
      <w:b/>
      <w:bCs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990BE4"/>
    <w:pPr>
      <w:pBdr>
        <w:bottom w:val="single" w:sz="4" w:space="1" w:color="auto"/>
      </w:pBdr>
      <w:spacing w:line="240" w:lineRule="auto"/>
      <w:contextualSpacing/>
    </w:pPr>
    <w:rPr>
      <w:spacing w:val="5"/>
      <w:sz w:val="52"/>
      <w:szCs w:val="52"/>
    </w:rPr>
  </w:style>
  <w:style w:type="paragraph" w:customStyle="1" w:styleId="CFSTitle3">
    <w:name w:val="CFS Title3"/>
    <w:basedOn w:val="Normal"/>
    <w:autoRedefine/>
    <w:rsid w:val="000C03C4"/>
    <w:pPr>
      <w:spacing w:after="0" w:line="240" w:lineRule="auto"/>
      <w:jc w:val="center"/>
    </w:pPr>
    <w:rPr>
      <w:rFonts w:ascii="Arial" w:eastAsia="Gulim" w:hAnsi="Arial" w:cs="Arial"/>
      <w:b/>
      <w:color w:val="FFFFFF"/>
      <w:sz w:val="24"/>
    </w:rPr>
  </w:style>
  <w:style w:type="paragraph" w:customStyle="1" w:styleId="Subject">
    <w:name w:val="Subject"/>
    <w:basedOn w:val="Normal"/>
    <w:autoRedefine/>
    <w:rsid w:val="00390527"/>
    <w:pPr>
      <w:spacing w:before="60" w:after="60" w:line="240" w:lineRule="auto"/>
    </w:pPr>
  </w:style>
  <w:style w:type="paragraph" w:customStyle="1" w:styleId="af">
    <w:name w:val="표 제목"/>
    <w:basedOn w:val="BodyText"/>
    <w:rsid w:val="00390527"/>
    <w:pPr>
      <w:autoSpaceDE/>
      <w:autoSpaceDN/>
      <w:spacing w:after="60" w:line="240" w:lineRule="auto"/>
      <w:jc w:val="center"/>
    </w:pPr>
    <w:rPr>
      <w:rFonts w:ascii="Times New Roman" w:cs="Arial"/>
      <w:b/>
      <w:color w:val="auto"/>
      <w:kern w:val="0"/>
      <w:sz w:val="20"/>
      <w:szCs w:val="20"/>
      <w:lang w:val="en-GB"/>
    </w:rPr>
  </w:style>
  <w:style w:type="paragraph" w:customStyle="1" w:styleId="TableText">
    <w:name w:val="Table Text"/>
    <w:basedOn w:val="Normal"/>
    <w:rsid w:val="00390527"/>
    <w:pPr>
      <w:suppressAutoHyphens/>
      <w:spacing w:before="40" w:after="40"/>
    </w:pPr>
    <w:rPr>
      <w:rFonts w:eastAsia="Batang"/>
      <w:sz w:val="20"/>
    </w:rPr>
  </w:style>
  <w:style w:type="paragraph" w:customStyle="1" w:styleId="af0">
    <w:name w:val="바탕글"/>
    <w:rsid w:val="0039052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after="200" w:line="296" w:lineRule="auto"/>
      <w:jc w:val="both"/>
    </w:pPr>
    <w:rPr>
      <w:rFonts w:ascii="BatangChe"/>
      <w:color w:val="000000"/>
      <w:sz w:val="22"/>
      <w:szCs w:val="22"/>
    </w:rPr>
  </w:style>
  <w:style w:type="paragraph" w:customStyle="1" w:styleId="Head">
    <w:name w:val="표Head"/>
    <w:basedOn w:val="Normal"/>
    <w:rsid w:val="00390527"/>
    <w:pPr>
      <w:spacing w:before="120"/>
      <w:jc w:val="center"/>
    </w:pPr>
    <w:rPr>
      <w:rFonts w:ascii="Gulim" w:eastAsia="Gulim" w:hAnsi="Times New Roman"/>
      <w:sz w:val="24"/>
    </w:rPr>
  </w:style>
  <w:style w:type="character" w:customStyle="1" w:styleId="Heading1Char">
    <w:name w:val="Heading 1 Char"/>
    <w:aliases w:val="I Char"/>
    <w:basedOn w:val="DefaultParagraphFont"/>
    <w:link w:val="Heading1"/>
    <w:uiPriority w:val="9"/>
    <w:rsid w:val="00990BE4"/>
    <w:rPr>
      <w:rFonts w:ascii="Malgun Gothic" w:eastAsia="Malgun Gothic" w:hAnsi="Malgun Gothic" w:cs="Times New Roman"/>
      <w:b/>
      <w:bCs/>
      <w:sz w:val="28"/>
      <w:szCs w:val="28"/>
    </w:rPr>
  </w:style>
  <w:style w:type="paragraph" w:customStyle="1" w:styleId="-2">
    <w:name w:val="본문-파랑"/>
    <w:rsid w:val="00390527"/>
    <w:pPr>
      <w:wordWrap w:val="0"/>
      <w:spacing w:after="12" w:line="276" w:lineRule="auto"/>
    </w:pPr>
    <w:rPr>
      <w:rFonts w:ascii="Arial" w:eastAsia="GulimChe" w:hAnsi="Arial"/>
      <w:snapToGrid w:val="0"/>
      <w:color w:val="0000FF"/>
      <w:spacing w:val="10"/>
      <w:sz w:val="22"/>
      <w:szCs w:val="22"/>
      <w:lang w:val="en-GB"/>
    </w:rPr>
  </w:style>
  <w:style w:type="paragraph" w:styleId="BalloonText">
    <w:name w:val="Balloon Text"/>
    <w:basedOn w:val="Normal"/>
    <w:semiHidden/>
    <w:rsid w:val="00390527"/>
    <w:rPr>
      <w:rFonts w:eastAsia="Dotum"/>
      <w:sz w:val="18"/>
      <w:szCs w:val="18"/>
    </w:rPr>
  </w:style>
  <w:style w:type="paragraph" w:customStyle="1" w:styleId="-3">
    <w:name w:val="표내용(가운데맞춤-강조)"/>
    <w:basedOn w:val="Normal"/>
    <w:rsid w:val="00390527"/>
    <w:pPr>
      <w:spacing w:after="0" w:line="400" w:lineRule="atLeast"/>
      <w:jc w:val="center"/>
    </w:pPr>
    <w:rPr>
      <w:rFonts w:ascii="Gulim" w:eastAsia="Gulim" w:hAnsi="Times New Roman"/>
      <w:b/>
      <w:sz w:val="20"/>
    </w:rPr>
  </w:style>
  <w:style w:type="paragraph" w:customStyle="1" w:styleId="11">
    <w:name w:val="표내부글머리표1"/>
    <w:basedOn w:val="Normal"/>
    <w:rsid w:val="00390527"/>
    <w:pPr>
      <w:tabs>
        <w:tab w:val="left" w:pos="284"/>
      </w:tabs>
      <w:spacing w:after="60" w:line="300" w:lineRule="atLeast"/>
      <w:ind w:left="284" w:hanging="227"/>
    </w:pPr>
    <w:rPr>
      <w:rFonts w:ascii="Gulim" w:eastAsia="Gulim" w:hAnsi="Times New Roman"/>
      <w:b/>
      <w:sz w:val="28"/>
    </w:rPr>
  </w:style>
  <w:style w:type="paragraph" w:styleId="NormalWeb">
    <w:name w:val="Normal (Web)"/>
    <w:basedOn w:val="Normal"/>
    <w:uiPriority w:val="99"/>
    <w:rsid w:val="00390527"/>
    <w:pPr>
      <w:spacing w:before="100" w:beforeAutospacing="1" w:after="100" w:afterAutospacing="1"/>
    </w:pPr>
    <w:rPr>
      <w:rFonts w:ascii="Verdana" w:eastAsia="Gulim" w:hAnsi="Verdana" w:cs="Gulim"/>
      <w:sz w:val="18"/>
      <w:szCs w:val="18"/>
    </w:rPr>
  </w:style>
  <w:style w:type="character" w:customStyle="1" w:styleId="Heading2Char">
    <w:name w:val="Heading 2 Char"/>
    <w:aliases w:val="1 Char,제목2 Char"/>
    <w:basedOn w:val="DefaultParagraphFont"/>
    <w:link w:val="Heading2"/>
    <w:uiPriority w:val="9"/>
    <w:rsid w:val="00990BE4"/>
    <w:rPr>
      <w:rFonts w:ascii="Malgun Gothic" w:eastAsia="Malgun Gothic" w:hAnsi="Malgun Gothic" w:cs="Times New Roman"/>
      <w:b/>
      <w:bCs/>
      <w:sz w:val="26"/>
      <w:szCs w:val="26"/>
    </w:rPr>
  </w:style>
  <w:style w:type="character" w:customStyle="1" w:styleId="Heading3Char">
    <w:name w:val="Heading 3 Char"/>
    <w:aliases w:val="가 Char,제목3 Char"/>
    <w:basedOn w:val="DefaultParagraphFont"/>
    <w:link w:val="Heading3"/>
    <w:uiPriority w:val="9"/>
    <w:rsid w:val="00990BE4"/>
    <w:rPr>
      <w:rFonts w:ascii="Malgun Gothic" w:eastAsia="Malgun Gothic" w:hAnsi="Malgun Gothic" w:cs="Times New Roman"/>
      <w:b/>
      <w:bCs/>
    </w:rPr>
  </w:style>
  <w:style w:type="character" w:customStyle="1" w:styleId="Heading4Char">
    <w:name w:val="Heading 4 Char"/>
    <w:aliases w:val="1) Char,제목4 Char"/>
    <w:basedOn w:val="DefaultParagraphFont"/>
    <w:link w:val="Heading4"/>
    <w:uiPriority w:val="9"/>
    <w:rsid w:val="00990BE4"/>
    <w:rPr>
      <w:rFonts w:ascii="Malgun Gothic" w:eastAsia="Malgun Gothic" w:hAnsi="Malgun Gothic" w:cs="Times New Roman"/>
      <w:b/>
      <w:bCs/>
      <w:i/>
      <w:iCs/>
    </w:rPr>
  </w:style>
  <w:style w:type="character" w:customStyle="1" w:styleId="Heading5Char">
    <w:name w:val="Heading 5 Char"/>
    <w:aliases w:val="가) Char,제목5 Char"/>
    <w:basedOn w:val="DefaultParagraphFont"/>
    <w:link w:val="Heading5"/>
    <w:uiPriority w:val="9"/>
    <w:rsid w:val="00990BE4"/>
    <w:rPr>
      <w:rFonts w:ascii="Malgun Gothic" w:eastAsia="Malgun Gothic" w:hAnsi="Malgun Gothic" w:cs="Times New Roman"/>
      <w:b/>
      <w:bCs/>
      <w:color w:val="7F7F7F"/>
    </w:rPr>
  </w:style>
  <w:style w:type="character" w:customStyle="1" w:styleId="Heading6Char">
    <w:name w:val="Heading 6 Char"/>
    <w:aliases w:val="(1) Char"/>
    <w:basedOn w:val="DefaultParagraphFont"/>
    <w:link w:val="Heading6"/>
    <w:uiPriority w:val="9"/>
    <w:rsid w:val="00990BE4"/>
    <w:rPr>
      <w:rFonts w:ascii="Malgun Gothic" w:eastAsia="Malgun Gothic" w:hAnsi="Malgun Gothic" w:cs="Times New Roman"/>
      <w:b/>
      <w:bCs/>
      <w:i/>
      <w:iCs/>
      <w:color w:val="7F7F7F"/>
    </w:rPr>
  </w:style>
  <w:style w:type="character" w:customStyle="1" w:styleId="Heading7Char">
    <w:name w:val="Heading 7 Char"/>
    <w:aliases w:val="(가) Char"/>
    <w:basedOn w:val="DefaultParagraphFont"/>
    <w:link w:val="Heading7"/>
    <w:uiPriority w:val="9"/>
    <w:rsid w:val="00990BE4"/>
    <w:rPr>
      <w:rFonts w:ascii="Malgun Gothic" w:eastAsia="Malgun Gothic" w:hAnsi="Malgun Gothic" w:cs="Times New Roman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990BE4"/>
    <w:rPr>
      <w:rFonts w:ascii="Malgun Gothic" w:eastAsia="Malgun Gothic" w:hAnsi="Malgun Gothic" w:cs="Times New Roman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990BE4"/>
    <w:rPr>
      <w:rFonts w:ascii="Malgun Gothic" w:eastAsia="Malgun Gothic" w:hAnsi="Malgun Gothic" w:cs="Times New Roman"/>
      <w:i/>
      <w:iCs/>
      <w:spacing w:val="5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90BE4"/>
    <w:rPr>
      <w:rFonts w:ascii="Malgun Gothic" w:eastAsia="Malgun Gothic" w:hAnsi="Malgun Gothic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BE4"/>
    <w:pPr>
      <w:spacing w:after="600"/>
    </w:pPr>
    <w:rPr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0BE4"/>
    <w:rPr>
      <w:rFonts w:ascii="Malgun Gothic" w:eastAsia="Malgun Gothic" w:hAnsi="Malgun Gothic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90BE4"/>
    <w:rPr>
      <w:b/>
      <w:bCs/>
    </w:rPr>
  </w:style>
  <w:style w:type="character" w:styleId="Emphasis">
    <w:name w:val="Emphasis"/>
    <w:uiPriority w:val="20"/>
    <w:qFormat/>
    <w:rsid w:val="00990BE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990BE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90B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90BE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90BE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BE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BE4"/>
    <w:rPr>
      <w:b/>
      <w:bCs/>
      <w:i/>
      <w:iCs/>
    </w:rPr>
  </w:style>
  <w:style w:type="character" w:styleId="SubtleEmphasis">
    <w:name w:val="Subtle Emphasis"/>
    <w:uiPriority w:val="19"/>
    <w:qFormat/>
    <w:rsid w:val="00990BE4"/>
    <w:rPr>
      <w:i/>
      <w:iCs/>
    </w:rPr>
  </w:style>
  <w:style w:type="character" w:styleId="IntenseEmphasis">
    <w:name w:val="Intense Emphasis"/>
    <w:uiPriority w:val="21"/>
    <w:qFormat/>
    <w:rsid w:val="00990BE4"/>
    <w:rPr>
      <w:b/>
      <w:bCs/>
    </w:rPr>
  </w:style>
  <w:style w:type="character" w:styleId="SubtleReference">
    <w:name w:val="Subtle Reference"/>
    <w:uiPriority w:val="31"/>
    <w:qFormat/>
    <w:rsid w:val="00990BE4"/>
    <w:rPr>
      <w:smallCaps/>
    </w:rPr>
  </w:style>
  <w:style w:type="character" w:styleId="IntenseReference">
    <w:name w:val="Intense Reference"/>
    <w:uiPriority w:val="32"/>
    <w:qFormat/>
    <w:rsid w:val="00990BE4"/>
    <w:rPr>
      <w:smallCaps/>
      <w:spacing w:val="5"/>
      <w:u w:val="single"/>
    </w:rPr>
  </w:style>
  <w:style w:type="character" w:styleId="BookTitle">
    <w:name w:val="Book Title"/>
    <w:uiPriority w:val="33"/>
    <w:qFormat/>
    <w:rsid w:val="00990BE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0BE4"/>
    <w:pPr>
      <w:outlineLvl w:val="9"/>
    </w:pPr>
  </w:style>
  <w:style w:type="paragraph" w:customStyle="1" w:styleId="12">
    <w:name w:val="제목1"/>
    <w:basedOn w:val="Heading1"/>
    <w:rsid w:val="00990BE4"/>
    <w:pPr>
      <w:keepNext/>
      <w:widowControl w:val="0"/>
      <w:wordWrap w:val="0"/>
      <w:autoSpaceDE w:val="0"/>
      <w:autoSpaceDN w:val="0"/>
      <w:spacing w:before="0" w:line="240" w:lineRule="auto"/>
      <w:contextualSpacing w:val="0"/>
      <w:jc w:val="both"/>
    </w:pPr>
    <w:rPr>
      <w:rFonts w:ascii="Expo M" w:eastAsia="Expo M" w:hAnsi="Expo M"/>
      <w:b w:val="0"/>
      <w:bCs w:val="0"/>
      <w:kern w:val="2"/>
      <w:lang w:eastAsia="ko-KR" w:bidi="ar-SA"/>
    </w:rPr>
  </w:style>
  <w:style w:type="paragraph" w:customStyle="1" w:styleId="StyleTableDataPatternClearBlackBorderDoublesolid">
    <w:name w:val="Style Table Data + Pattern: Clear (Black) Border: : (Double solid ..."/>
    <w:basedOn w:val="Normal"/>
    <w:rsid w:val="00EA26ED"/>
    <w:pPr>
      <w:spacing w:before="80" w:after="40" w:line="240" w:lineRule="auto"/>
    </w:pPr>
    <w:rPr>
      <w:rFonts w:ascii="Verdana" w:eastAsia="Batang" w:hAnsi="Verdana"/>
      <w:sz w:val="16"/>
      <w:szCs w:val="24"/>
      <w:bdr w:val="double" w:sz="4" w:space="0" w:color="auto"/>
      <w:shd w:val="clear" w:color="auto" w:fill="000000"/>
      <w:lang w:bidi="ar-SA"/>
    </w:rPr>
  </w:style>
  <w:style w:type="table" w:styleId="TableGrid">
    <w:name w:val="Table Grid"/>
    <w:basedOn w:val="TableNormal"/>
    <w:rsid w:val="00615F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1">
    <w:name w:val="표내용(가운데맞춤)"/>
    <w:basedOn w:val="Normal"/>
    <w:rsid w:val="009707ED"/>
    <w:pPr>
      <w:widowControl w:val="0"/>
      <w:wordWrap w:val="0"/>
      <w:adjustRightInd w:val="0"/>
      <w:spacing w:after="0" w:line="400" w:lineRule="atLeast"/>
      <w:jc w:val="center"/>
      <w:textAlignment w:val="baseline"/>
    </w:pPr>
    <w:rPr>
      <w:rFonts w:ascii="Gulim" w:eastAsia="Gulim" w:hAnsi="Times New Roman"/>
      <w:b/>
      <w:sz w:val="28"/>
      <w:szCs w:val="20"/>
      <w:lang w:eastAsia="ko-KR" w:bidi="ar-SA"/>
    </w:rPr>
  </w:style>
  <w:style w:type="character" w:customStyle="1" w:styleId="HeaderChar">
    <w:name w:val="Header Char"/>
    <w:basedOn w:val="DefaultParagraphFont"/>
    <w:link w:val="Header"/>
    <w:uiPriority w:val="99"/>
    <w:rsid w:val="009D7EF7"/>
    <w:rPr>
      <w:sz w:val="22"/>
      <w:szCs w:val="22"/>
      <w:lang w:eastAsia="en-US" w:bidi="en-US"/>
    </w:rPr>
  </w:style>
  <w:style w:type="character" w:customStyle="1" w:styleId="FooterChar">
    <w:name w:val="Footer Char"/>
    <w:basedOn w:val="DefaultParagraphFont"/>
    <w:link w:val="Footer"/>
    <w:uiPriority w:val="99"/>
    <w:rsid w:val="009D7EF7"/>
    <w:rPr>
      <w:sz w:val="22"/>
      <w:szCs w:val="22"/>
      <w:lang w:eastAsia="en-US" w:bidi="en-US"/>
    </w:rPr>
  </w:style>
  <w:style w:type="table" w:styleId="LightShading-Accent3">
    <w:name w:val="Light Shading Accent 3"/>
    <w:basedOn w:val="TableNormal"/>
    <w:uiPriority w:val="60"/>
    <w:rsid w:val="003C2285"/>
    <w:rPr>
      <w:rFonts w:asciiTheme="minorHAnsi" w:eastAsiaTheme="minorEastAsia" w:hAnsiTheme="minorHAnsi" w:cstheme="minorBidi"/>
      <w:color w:val="76923C" w:themeColor="accent3" w:themeShade="BF"/>
      <w:kern w:val="2"/>
      <w:szCs w:val="22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54408;&#51656;&#44288;&#47532;&#54016;\&#54788;&#51089;&#50629;&#51109;\QA_Pilot\&#47928;&#49436;&#51089;&#49457;&#51648;&#52840;&#49436;(&#49328;&#52636;&#47932;)&#49464;&#47196;&#50577;&#49885;(&#49884;&#49828;&#53596;&#51648;&#50896;&#54016;)_20011102(k)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44A4E9383D746419A48F7677F89229E" ma:contentTypeVersion="10" ma:contentTypeDescription="Ein neues Dokument erstellen." ma:contentTypeScope="" ma:versionID="f051c27196d1af02a43da95163d1cd0e">
  <xsd:schema xmlns:xsd="http://www.w3.org/2001/XMLSchema" xmlns:xs="http://www.w3.org/2001/XMLSchema" xmlns:p="http://schemas.microsoft.com/office/2006/metadata/properties" xmlns:ns2="1ec62856-eacd-4bbd-8c7c-ea7a1a1e9bfe" targetNamespace="http://schemas.microsoft.com/office/2006/metadata/properties" ma:root="true" ma:fieldsID="ac7578926e216ef6be8f4794f4586ba1" ns2:_="">
    <xsd:import namespace="1ec62856-eacd-4bbd-8c7c-ea7a1a1e9b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c62856-eacd-4bbd-8c7c-ea7a1a1e9b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966282-1B55-4AC8-B486-36E38FD6B8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27DCF5-0BA8-440D-B0F4-5B60DD8E59A8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http://schemas.openxmlformats.org/package/2006/metadata/core-properties"/>
    <ds:schemaRef ds:uri="http://purl.org/dc/elements/1.1/"/>
    <ds:schemaRef ds:uri="1ec62856-eacd-4bbd-8c7c-ea7a1a1e9bfe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4A1B277-0394-4E42-8E61-19725EAB58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AED0E1-F5EA-4080-AA2A-E851162BC8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c62856-eacd-4bbd-8c7c-ea7a1a1e9b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문서작성지침서(산출물)세로양식(시스템지원팀)_20011102(k)</Template>
  <TotalTime>6</TotalTime>
  <Pages>16</Pages>
  <Words>172</Words>
  <Characters>982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Word 문서 작성 지침서(세로) Template</vt:lpstr>
      <vt:lpstr>Word 문서 작성 지침서(세로) Template</vt:lpstr>
    </vt:vector>
  </TitlesOfParts>
  <Company>프로젝트관리팀</Company>
  <LinksUpToDate>false</LinksUpToDate>
  <CharactersWithSpaces>1152</CharactersWithSpaces>
  <SharedDoc>false</SharedDoc>
  <HLinks>
    <vt:vector size="54" baseType="variant"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_Toc185416028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_Toc185416027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_Toc185416026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_Toc185416025</vt:lpwstr>
      </vt:variant>
      <vt:variant>
        <vt:i4>2031669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_Toc185416024</vt:lpwstr>
      </vt:variant>
      <vt:variant>
        <vt:i4>2031669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_Toc185416023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_Toc185416022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_Toc185416021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_Toc185416020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문서 작성 지침서(세로) Template</dc:title>
  <dc:creator>Park Sunghyun</dc:creator>
  <cp:lastModifiedBy>Shin Jaemin</cp:lastModifiedBy>
  <cp:revision>2</cp:revision>
  <cp:lastPrinted>2016-05-26T04:35:00Z</cp:lastPrinted>
  <dcterms:created xsi:type="dcterms:W3CDTF">2024-03-08T02:41:00Z</dcterms:created>
  <dcterms:modified xsi:type="dcterms:W3CDTF">2024-03-08T02:41:00Z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0x010100A44A4E9383D746419A48F7677F89229E</vt:lpwstr>
  </property>
</Properties>
</file>